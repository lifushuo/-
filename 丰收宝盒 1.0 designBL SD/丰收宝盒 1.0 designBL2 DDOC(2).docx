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FD3DE" w14:textId="77777777" w:rsidR="001B1B18" w:rsidRDefault="00000000">
      <w:pPr>
        <w:pStyle w:val="Projec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ascii="Arial" w:hAnsi="Arial" w:hint="eastAsia"/>
        </w:rPr>
        <w:t>丰收宝盒</w:t>
      </w:r>
      <w:r>
        <w:rPr>
          <w:rFonts w:ascii="Arial" w:hAnsi="Arial"/>
        </w:rPr>
        <w:fldChar w:fldCharType="end"/>
      </w:r>
    </w:p>
    <w:p w14:paraId="430FB12F" w14:textId="732FA395" w:rsidR="001B1B18" w:rsidRDefault="00000000">
      <w:pPr>
        <w:pStyle w:val="af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536E49">
        <w:rPr>
          <w:rFonts w:ascii="Arial" w:hAnsi="Arial" w:hint="eastAsia"/>
        </w:rPr>
        <w:t>设计文档</w:t>
      </w:r>
      <w:r>
        <w:rPr>
          <w:rFonts w:ascii="Arial" w:hAnsi="Arial"/>
        </w:rPr>
        <w:fldChar w:fldCharType="end"/>
      </w:r>
    </w:p>
    <w:p w14:paraId="4C0D2121" w14:textId="77777777" w:rsidR="001B1B18" w:rsidRDefault="001B1B18"/>
    <w:p w14:paraId="2EBCCCA6" w14:textId="77777777" w:rsidR="001B1B18" w:rsidRDefault="00000000">
      <w:pPr>
        <w:pStyle w:val="af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14:paraId="1C03D818" w14:textId="77777777" w:rsidR="001B1B18" w:rsidRDefault="001B1B18">
      <w:pPr>
        <w:pStyle w:val="af"/>
        <w:rPr>
          <w:sz w:val="28"/>
        </w:rPr>
      </w:pPr>
    </w:p>
    <w:p w14:paraId="5A85D7C0" w14:textId="77777777" w:rsidR="001B1B18" w:rsidRDefault="00000000">
      <w:pPr>
        <w:pStyle w:val="af"/>
      </w:pPr>
      <w:r>
        <w:rPr>
          <w:rFonts w:hint="eastAsia"/>
        </w:rPr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4"/>
        <w:gridCol w:w="1152"/>
        <w:gridCol w:w="3744"/>
        <w:gridCol w:w="2304"/>
      </w:tblGrid>
      <w:tr w:rsidR="001B1B18" w14:paraId="438865BF" w14:textId="77777777">
        <w:tc>
          <w:tcPr>
            <w:tcW w:w="2304" w:type="dxa"/>
          </w:tcPr>
          <w:p w14:paraId="5BB2C215" w14:textId="77777777" w:rsidR="001B1B18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73CC7798" w14:textId="77777777" w:rsidR="001B1B18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0614E581" w14:textId="77777777" w:rsidR="001B1B18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6AB52CE6" w14:textId="77777777" w:rsidR="001B1B18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1B1B18" w14:paraId="24DAB81B" w14:textId="77777777">
        <w:tc>
          <w:tcPr>
            <w:tcW w:w="2304" w:type="dxa"/>
          </w:tcPr>
          <w:p w14:paraId="62B42355" w14:textId="5A43CDC0" w:rsidR="001B1B18" w:rsidRDefault="00000000" w:rsidP="007A7EEE">
            <w:pPr>
              <w:pStyle w:val="Tabletext"/>
              <w:jc w:val="center"/>
            </w:pPr>
            <w:r>
              <w:rPr>
                <w:rFonts w:ascii="Times New Roman"/>
              </w:rPr>
              <w:t>&lt;</w:t>
            </w:r>
            <w:r w:rsidR="00536E49">
              <w:rPr>
                <w:rFonts w:ascii="Times New Roman" w:hint="eastAsia"/>
              </w:rPr>
              <w:t>26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 w:hint="eastAsia"/>
              </w:rPr>
              <w:t>9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 w:hint="eastAsia"/>
              </w:rPr>
              <w:t>2024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14:paraId="33BC50A4" w14:textId="77777777" w:rsidR="001B1B18" w:rsidRDefault="00000000" w:rsidP="007A7EEE">
            <w:pPr>
              <w:pStyle w:val="Tabletext"/>
              <w:jc w:val="center"/>
            </w:pPr>
            <w:r>
              <w:t>&lt;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0</w:t>
            </w:r>
            <w:r>
              <w:t>&gt;</w:t>
            </w:r>
          </w:p>
        </w:tc>
        <w:tc>
          <w:tcPr>
            <w:tcW w:w="3744" w:type="dxa"/>
          </w:tcPr>
          <w:p w14:paraId="5A6E7878" w14:textId="4B0B4E13" w:rsidR="001B1B18" w:rsidRDefault="00505E5C" w:rsidP="007A7EEE">
            <w:pPr>
              <w:pStyle w:val="Tabletext"/>
              <w:jc w:val="center"/>
            </w:pPr>
            <w:r w:rsidRPr="00505E5C">
              <w:rPr>
                <w:rFonts w:hint="eastAsia"/>
              </w:rPr>
              <w:t>初始版本</w:t>
            </w:r>
          </w:p>
        </w:tc>
        <w:tc>
          <w:tcPr>
            <w:tcW w:w="2304" w:type="dxa"/>
          </w:tcPr>
          <w:p w14:paraId="5B108C14" w14:textId="3AB7F61E" w:rsidR="001B1B18" w:rsidRDefault="00536E49" w:rsidP="007A7EEE">
            <w:pPr>
              <w:pStyle w:val="Tabletext"/>
              <w:jc w:val="center"/>
            </w:pPr>
            <w:r>
              <w:rPr>
                <w:rFonts w:hint="eastAsia"/>
              </w:rPr>
              <w:t>陈伟铭</w:t>
            </w:r>
          </w:p>
        </w:tc>
      </w:tr>
      <w:tr w:rsidR="001B1B18" w14:paraId="4A705126" w14:textId="77777777">
        <w:tc>
          <w:tcPr>
            <w:tcW w:w="2304" w:type="dxa"/>
          </w:tcPr>
          <w:p w14:paraId="75D5994E" w14:textId="08570FBE" w:rsidR="001B1B18" w:rsidRDefault="00C45FAC" w:rsidP="00C45FAC">
            <w:pPr>
              <w:pStyle w:val="Tabletext"/>
              <w:jc w:val="center"/>
            </w:pPr>
            <w:r>
              <w:rPr>
                <w:rFonts w:ascii="Times New Roman"/>
              </w:rPr>
              <w:t>&lt;</w:t>
            </w:r>
            <w:r>
              <w:rPr>
                <w:rFonts w:ascii="Times New Roman" w:hint="eastAsia"/>
              </w:rPr>
              <w:t>12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 w:hint="eastAsia"/>
              </w:rP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 w:hint="eastAsia"/>
              </w:rPr>
              <w:t>2024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14:paraId="1E6739B4" w14:textId="356B1E61" w:rsidR="001B1B18" w:rsidRDefault="00C45FAC" w:rsidP="00C45FAC">
            <w:pPr>
              <w:pStyle w:val="Tabletext"/>
              <w:jc w:val="center"/>
            </w:pPr>
            <w:r>
              <w:t>&lt;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0</w:t>
            </w:r>
            <w:r>
              <w:t>&gt;</w:t>
            </w:r>
          </w:p>
        </w:tc>
        <w:tc>
          <w:tcPr>
            <w:tcW w:w="3744" w:type="dxa"/>
          </w:tcPr>
          <w:p w14:paraId="791D654F" w14:textId="46D55FDE" w:rsidR="001B1B18" w:rsidRDefault="00C45FAC" w:rsidP="00C45FAC">
            <w:pPr>
              <w:pStyle w:val="Tabletext"/>
              <w:jc w:val="center"/>
            </w:pPr>
            <w:r>
              <w:rPr>
                <w:rFonts w:hint="eastAsia"/>
              </w:rPr>
              <w:t>第一次修改</w:t>
            </w:r>
          </w:p>
        </w:tc>
        <w:tc>
          <w:tcPr>
            <w:tcW w:w="2304" w:type="dxa"/>
          </w:tcPr>
          <w:p w14:paraId="77C48D5E" w14:textId="1624FBCD" w:rsidR="001B1B18" w:rsidRDefault="00C45FAC" w:rsidP="00C45FAC">
            <w:pPr>
              <w:pStyle w:val="Tabletext"/>
              <w:jc w:val="center"/>
            </w:pPr>
            <w:r>
              <w:rPr>
                <w:rFonts w:hint="eastAsia"/>
              </w:rPr>
              <w:t>陈伟铭</w:t>
            </w:r>
          </w:p>
        </w:tc>
      </w:tr>
      <w:tr w:rsidR="001B1B18" w14:paraId="5B018051" w14:textId="77777777">
        <w:tc>
          <w:tcPr>
            <w:tcW w:w="2304" w:type="dxa"/>
          </w:tcPr>
          <w:p w14:paraId="51E5FE56" w14:textId="77777777" w:rsidR="001B1B18" w:rsidRDefault="001B1B18">
            <w:pPr>
              <w:pStyle w:val="Tabletext"/>
            </w:pPr>
          </w:p>
        </w:tc>
        <w:tc>
          <w:tcPr>
            <w:tcW w:w="1152" w:type="dxa"/>
          </w:tcPr>
          <w:p w14:paraId="7F5B19C8" w14:textId="77777777" w:rsidR="001B1B18" w:rsidRDefault="001B1B18">
            <w:pPr>
              <w:pStyle w:val="Tabletext"/>
            </w:pPr>
          </w:p>
        </w:tc>
        <w:tc>
          <w:tcPr>
            <w:tcW w:w="3744" w:type="dxa"/>
          </w:tcPr>
          <w:p w14:paraId="64F9071D" w14:textId="77777777" w:rsidR="001B1B18" w:rsidRDefault="001B1B18">
            <w:pPr>
              <w:pStyle w:val="Tabletext"/>
            </w:pPr>
          </w:p>
        </w:tc>
        <w:tc>
          <w:tcPr>
            <w:tcW w:w="2304" w:type="dxa"/>
          </w:tcPr>
          <w:p w14:paraId="4092CE4F" w14:textId="77777777" w:rsidR="001B1B18" w:rsidRDefault="001B1B18">
            <w:pPr>
              <w:pStyle w:val="Tabletext"/>
            </w:pPr>
          </w:p>
        </w:tc>
      </w:tr>
      <w:tr w:rsidR="001B1B18" w14:paraId="3F372987" w14:textId="77777777">
        <w:tc>
          <w:tcPr>
            <w:tcW w:w="2304" w:type="dxa"/>
          </w:tcPr>
          <w:p w14:paraId="63A49889" w14:textId="77777777" w:rsidR="001B1B18" w:rsidRDefault="001B1B18">
            <w:pPr>
              <w:pStyle w:val="Tabletext"/>
            </w:pPr>
          </w:p>
        </w:tc>
        <w:tc>
          <w:tcPr>
            <w:tcW w:w="1152" w:type="dxa"/>
          </w:tcPr>
          <w:p w14:paraId="3C7CBC4D" w14:textId="77777777" w:rsidR="001B1B18" w:rsidRDefault="001B1B18">
            <w:pPr>
              <w:pStyle w:val="Tabletext"/>
            </w:pPr>
          </w:p>
        </w:tc>
        <w:tc>
          <w:tcPr>
            <w:tcW w:w="3744" w:type="dxa"/>
          </w:tcPr>
          <w:p w14:paraId="1850AB78" w14:textId="77777777" w:rsidR="001B1B18" w:rsidRDefault="001B1B18">
            <w:pPr>
              <w:pStyle w:val="Tabletext"/>
            </w:pPr>
          </w:p>
        </w:tc>
        <w:tc>
          <w:tcPr>
            <w:tcW w:w="2304" w:type="dxa"/>
          </w:tcPr>
          <w:p w14:paraId="69CED7BC" w14:textId="77777777" w:rsidR="001B1B18" w:rsidRDefault="001B1B18">
            <w:pPr>
              <w:pStyle w:val="Tabletext"/>
            </w:pPr>
          </w:p>
        </w:tc>
      </w:tr>
    </w:tbl>
    <w:p w14:paraId="4240FEE7" w14:textId="77777777" w:rsidR="001B1B18" w:rsidRDefault="001B1B18"/>
    <w:p w14:paraId="527FBC1C" w14:textId="77777777" w:rsidR="001B1B18" w:rsidRDefault="00000000">
      <w:pPr>
        <w:pStyle w:val="af"/>
      </w:pPr>
      <w:r>
        <w:br w:type="page"/>
      </w:r>
      <w:r>
        <w:rPr>
          <w:rFonts w:hint="eastAsia"/>
        </w:rPr>
        <w:lastRenderedPageBreak/>
        <w:t>目录</w:t>
      </w:r>
    </w:p>
    <w:p w14:paraId="33DF4432" w14:textId="324859B5" w:rsidR="00686B39" w:rsidRDefault="0000000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686B39">
        <w:rPr>
          <w:noProof/>
        </w:rPr>
        <w:t>1.</w:t>
      </w:r>
      <w:r w:rsidR="00686B39"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 w:rsidR="00686B39">
        <w:rPr>
          <w:noProof/>
        </w:rPr>
        <w:t>设计模型</w:t>
      </w:r>
      <w:r w:rsidR="00686B39">
        <w:rPr>
          <w:noProof/>
        </w:rPr>
        <w:tab/>
      </w:r>
      <w:r w:rsidR="00686B39">
        <w:rPr>
          <w:noProof/>
        </w:rPr>
        <w:fldChar w:fldCharType="begin"/>
      </w:r>
      <w:r w:rsidR="00686B39">
        <w:rPr>
          <w:noProof/>
        </w:rPr>
        <w:instrText xml:space="preserve"> PAGEREF _Toc179660902 \h </w:instrText>
      </w:r>
      <w:r w:rsidR="00686B39">
        <w:rPr>
          <w:noProof/>
        </w:rPr>
      </w:r>
      <w:r w:rsidR="00686B39">
        <w:rPr>
          <w:noProof/>
        </w:rPr>
        <w:fldChar w:fldCharType="separate"/>
      </w:r>
      <w:r w:rsidR="00686B39">
        <w:rPr>
          <w:noProof/>
        </w:rPr>
        <w:t>3</w:t>
      </w:r>
      <w:r w:rsidR="00686B39">
        <w:rPr>
          <w:noProof/>
        </w:rPr>
        <w:fldChar w:fldCharType="end"/>
      </w:r>
    </w:p>
    <w:p w14:paraId="17480BDB" w14:textId="6B79AFCD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子系统划分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1FB944B" w14:textId="5AE6EF5B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系统包图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B74E2E0" w14:textId="48221410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用户管理子系统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E309F36" w14:textId="7FB87CEC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商家子系统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58D3EE" w14:textId="139A7FBE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商品管理子系统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CC707EF" w14:textId="161BB72A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订单管理子系统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8837AF" w14:textId="47ED425B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1.7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数据统计子系统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6CD28F1" w14:textId="3239E8DB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1.8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认证子系统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7A85C67" w14:textId="090490E3" w:rsidR="00686B39" w:rsidRDefault="00686B3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序列图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ED8D65" w14:textId="26AC6F2B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一级分类管理（已修改）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4563B74" w14:textId="47A825DC" w:rsidR="00686B39" w:rsidRDefault="00686B39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SKU管理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B3389DC" w14:textId="4B91B3A6" w:rsidR="00686B39" w:rsidRDefault="00686B39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SPU管理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33CAA05" w14:textId="587A063D" w:rsidR="00686B39" w:rsidRDefault="00686B39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SPU属性管理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9534747" w14:textId="14928765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员工管理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AE230E2" w14:textId="53FC222E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订单管理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27A0985" w14:textId="3A6EB132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2.7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数据统计管理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ECC0EBA" w14:textId="702BC9A9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2.8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购物车管理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55DE67C" w14:textId="3E40E6F5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2.9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商品浏览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E6018FD" w14:textId="2207482D" w:rsidR="00686B39" w:rsidRDefault="00686B39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2.10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地址管理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AB51A4" w14:textId="04CC581C" w:rsidR="00686B39" w:rsidRDefault="00686B3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参与类图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_Toc179660922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553D2B9" w14:textId="2267CF1B" w:rsidR="001B1B18" w:rsidRDefault="00000000">
      <w:pPr>
        <w:pStyle w:val="MainTitle"/>
        <w:ind w:left="450" w:firstLine="450"/>
      </w:pPr>
      <w:r>
        <w:rPr>
          <w:rFonts w:ascii="Times New Roman"/>
        </w:rPr>
        <w:fldChar w:fldCharType="end"/>
      </w:r>
      <w:r>
        <w:br w:type="page"/>
      </w:r>
      <w:r w:rsidR="00505E5C" w:rsidRPr="00AA58F4">
        <w:rPr>
          <w:rFonts w:ascii="Arial" w:hAnsi="Arial" w:hint="eastAsia"/>
          <w:sz w:val="40"/>
          <w:szCs w:val="22"/>
        </w:rPr>
        <w:lastRenderedPageBreak/>
        <w:t>设计文档</w:t>
      </w:r>
    </w:p>
    <w:p w14:paraId="0BC7E79D" w14:textId="4C14F9D3" w:rsidR="001B1B18" w:rsidRPr="00AA58F4" w:rsidRDefault="00483AAE">
      <w:pPr>
        <w:pStyle w:val="1"/>
        <w:rPr>
          <w:sz w:val="32"/>
          <w:szCs w:val="22"/>
        </w:rPr>
      </w:pPr>
      <w:bookmarkStart w:id="0" w:name="_Toc179660902"/>
      <w:r w:rsidRPr="00AA58F4">
        <w:rPr>
          <w:rFonts w:hint="eastAsia"/>
          <w:sz w:val="32"/>
          <w:szCs w:val="22"/>
        </w:rPr>
        <w:t>设计模型</w:t>
      </w:r>
      <w:bookmarkEnd w:id="0"/>
    </w:p>
    <w:p w14:paraId="47B2196D" w14:textId="4CD74932" w:rsidR="001B1B18" w:rsidRPr="00DA6D20" w:rsidRDefault="00483AAE" w:rsidP="00483AAE">
      <w:pPr>
        <w:pStyle w:val="2"/>
        <w:rPr>
          <w:sz w:val="24"/>
          <w:szCs w:val="24"/>
        </w:rPr>
      </w:pPr>
      <w:bookmarkStart w:id="1" w:name="_Toc179660903"/>
      <w:r w:rsidRPr="00DA6D20">
        <w:rPr>
          <w:rFonts w:hint="eastAsia"/>
          <w:sz w:val="24"/>
          <w:szCs w:val="24"/>
        </w:rPr>
        <w:t>子系统划分</w:t>
      </w:r>
      <w:bookmarkEnd w:id="1"/>
    </w:p>
    <w:p w14:paraId="31BF146F" w14:textId="79FFA076" w:rsidR="00483AAE" w:rsidRDefault="00483AAE" w:rsidP="00483AAE">
      <w:pPr>
        <w:pStyle w:val="af5"/>
        <w:numPr>
          <w:ilvl w:val="0"/>
          <w:numId w:val="20"/>
        </w:numPr>
        <w:ind w:firstLineChars="0"/>
      </w:pPr>
      <w:r w:rsidRPr="00483AAE">
        <w:rPr>
          <w:rFonts w:hint="eastAsia"/>
        </w:rPr>
        <w:t>用户</w:t>
      </w:r>
      <w:r w:rsidR="00962DAE" w:rsidRPr="00962DAE">
        <w:rPr>
          <w:rFonts w:hint="eastAsia"/>
        </w:rPr>
        <w:t>管理</w:t>
      </w:r>
      <w:r w:rsidRPr="00483AAE">
        <w:rPr>
          <w:rFonts w:hint="eastAsia"/>
        </w:rPr>
        <w:t>子系统</w:t>
      </w:r>
    </w:p>
    <w:p w14:paraId="72D7D207" w14:textId="02C7F3FE" w:rsidR="00483AAE" w:rsidRDefault="00483AAE" w:rsidP="00483AAE">
      <w:pPr>
        <w:pStyle w:val="af5"/>
        <w:numPr>
          <w:ilvl w:val="0"/>
          <w:numId w:val="20"/>
        </w:numPr>
        <w:ind w:firstLineChars="0"/>
      </w:pPr>
      <w:r w:rsidRPr="00483AAE">
        <w:rPr>
          <w:rFonts w:hint="eastAsia"/>
        </w:rPr>
        <w:t>商家子系统</w:t>
      </w:r>
    </w:p>
    <w:p w14:paraId="220AC13E" w14:textId="66BE8ECD" w:rsidR="00483AAE" w:rsidRDefault="00483AAE" w:rsidP="00483AAE">
      <w:pPr>
        <w:pStyle w:val="af5"/>
        <w:numPr>
          <w:ilvl w:val="0"/>
          <w:numId w:val="20"/>
        </w:numPr>
        <w:ind w:firstLineChars="0"/>
      </w:pPr>
      <w:r w:rsidRPr="00483AAE">
        <w:rPr>
          <w:rFonts w:hint="eastAsia"/>
        </w:rPr>
        <w:t>商品</w:t>
      </w:r>
      <w:r w:rsidR="00962DAE" w:rsidRPr="00962DAE">
        <w:rPr>
          <w:rFonts w:hint="eastAsia"/>
        </w:rPr>
        <w:t>管理</w:t>
      </w:r>
      <w:r w:rsidRPr="00483AAE">
        <w:rPr>
          <w:rFonts w:hint="eastAsia"/>
        </w:rPr>
        <w:t>子系统</w:t>
      </w:r>
    </w:p>
    <w:p w14:paraId="2863E6F7" w14:textId="0C51FB05" w:rsidR="00604AF0" w:rsidRDefault="00604AF0" w:rsidP="00483AAE">
      <w:pPr>
        <w:pStyle w:val="af5"/>
        <w:numPr>
          <w:ilvl w:val="0"/>
          <w:numId w:val="20"/>
        </w:numPr>
        <w:ind w:firstLineChars="0"/>
      </w:pPr>
      <w:r w:rsidRPr="00604AF0">
        <w:rPr>
          <w:rFonts w:hint="eastAsia"/>
        </w:rPr>
        <w:t>订单</w:t>
      </w:r>
      <w:r w:rsidR="00E81D0E" w:rsidRPr="00962DAE">
        <w:rPr>
          <w:rFonts w:hint="eastAsia"/>
        </w:rPr>
        <w:t>管理</w:t>
      </w:r>
      <w:r w:rsidRPr="00604AF0">
        <w:rPr>
          <w:rFonts w:hint="eastAsia"/>
        </w:rPr>
        <w:t>子系统</w:t>
      </w:r>
    </w:p>
    <w:p w14:paraId="2732DCAC" w14:textId="23C2DA3B" w:rsidR="00AC7A06" w:rsidRDefault="00D92D21" w:rsidP="00483AAE">
      <w:pPr>
        <w:pStyle w:val="af5"/>
        <w:numPr>
          <w:ilvl w:val="0"/>
          <w:numId w:val="20"/>
        </w:numPr>
        <w:ind w:firstLineChars="0"/>
      </w:pPr>
      <w:r w:rsidRPr="00D92D21">
        <w:rPr>
          <w:rFonts w:hint="eastAsia"/>
        </w:rPr>
        <w:t>数据统计</w:t>
      </w:r>
      <w:r w:rsidR="00AC7A06" w:rsidRPr="00AC7A06">
        <w:rPr>
          <w:rFonts w:hint="eastAsia"/>
        </w:rPr>
        <w:t>子系统</w:t>
      </w:r>
    </w:p>
    <w:p w14:paraId="0AB337C5" w14:textId="2BDA665E" w:rsidR="00D036E9" w:rsidRDefault="00D036E9" w:rsidP="00483AAE">
      <w:pPr>
        <w:pStyle w:val="af5"/>
        <w:numPr>
          <w:ilvl w:val="0"/>
          <w:numId w:val="20"/>
        </w:numPr>
        <w:ind w:firstLineChars="0"/>
      </w:pPr>
      <w:r w:rsidRPr="00D036E9">
        <w:rPr>
          <w:rFonts w:hint="eastAsia"/>
        </w:rPr>
        <w:t>认证子系统</w:t>
      </w:r>
    </w:p>
    <w:p w14:paraId="43A286C3" w14:textId="34D6103D" w:rsidR="008A1A97" w:rsidRPr="00DA6D20" w:rsidRDefault="008A1A97" w:rsidP="008A1A97">
      <w:pPr>
        <w:pStyle w:val="2"/>
        <w:rPr>
          <w:sz w:val="24"/>
          <w:szCs w:val="24"/>
        </w:rPr>
      </w:pPr>
      <w:bookmarkStart w:id="2" w:name="_Toc179660904"/>
      <w:r>
        <w:rPr>
          <w:rFonts w:hint="eastAsia"/>
          <w:sz w:val="24"/>
          <w:szCs w:val="24"/>
        </w:rPr>
        <w:t>系统包图</w:t>
      </w:r>
      <w:bookmarkEnd w:id="2"/>
    </w:p>
    <w:p w14:paraId="3850F85E" w14:textId="7C114916" w:rsidR="008A1A97" w:rsidRDefault="00FD329C" w:rsidP="008A1A97">
      <w:r w:rsidRPr="00FD329C">
        <w:rPr>
          <w:noProof/>
        </w:rPr>
        <w:drawing>
          <wp:inline distT="0" distB="0" distL="0" distR="0" wp14:anchorId="70B8AAC4" wp14:editId="737705AC">
            <wp:extent cx="5943600" cy="5370830"/>
            <wp:effectExtent l="0" t="0" r="0" b="1270"/>
            <wp:docPr id="1512598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3ADF" w14:textId="77777777" w:rsidR="008A1A97" w:rsidRDefault="008A1A97" w:rsidP="008A1A97"/>
    <w:p w14:paraId="20B66AB1" w14:textId="77777777" w:rsidR="008A1A97" w:rsidRPr="00483AAE" w:rsidRDefault="008A1A97" w:rsidP="008A1A97"/>
    <w:p w14:paraId="16863887" w14:textId="75C6CA2D" w:rsidR="001B1B18" w:rsidRPr="00DA6D20" w:rsidRDefault="00D036E9" w:rsidP="00DA6D20">
      <w:pPr>
        <w:pStyle w:val="2"/>
        <w:rPr>
          <w:sz w:val="24"/>
          <w:szCs w:val="24"/>
        </w:rPr>
      </w:pPr>
      <w:bookmarkStart w:id="3" w:name="_Toc179660905"/>
      <w:r w:rsidRPr="00DA6D20">
        <w:rPr>
          <w:rFonts w:hint="eastAsia"/>
          <w:sz w:val="24"/>
          <w:szCs w:val="24"/>
        </w:rPr>
        <w:lastRenderedPageBreak/>
        <w:t>用户</w:t>
      </w:r>
      <w:r w:rsidR="00962DAE" w:rsidRPr="00962DAE">
        <w:rPr>
          <w:rFonts w:hint="eastAsia"/>
          <w:sz w:val="24"/>
          <w:szCs w:val="24"/>
        </w:rPr>
        <w:t>管理</w:t>
      </w:r>
      <w:r w:rsidRPr="00DA6D20">
        <w:rPr>
          <w:rFonts w:hint="eastAsia"/>
          <w:sz w:val="24"/>
          <w:szCs w:val="24"/>
        </w:rPr>
        <w:t>子系统</w:t>
      </w:r>
      <w:bookmarkEnd w:id="3"/>
    </w:p>
    <w:p w14:paraId="0CB2940A" w14:textId="77777777" w:rsidR="00D036E9" w:rsidRPr="00D036E9" w:rsidRDefault="00D036E9" w:rsidP="00D036E9">
      <w:pPr>
        <w:ind w:firstLineChars="100" w:firstLine="201"/>
      </w:pPr>
      <w:r w:rsidRPr="00D036E9">
        <w:rPr>
          <w:b/>
          <w:bCs/>
        </w:rPr>
        <w:t>主要关注</w:t>
      </w:r>
      <w:r w:rsidRPr="00D036E9">
        <w:t>：用户相关的功能，包括用户注册、登录、个人信息管理、地址簿管理、订单管理等。</w:t>
      </w:r>
    </w:p>
    <w:p w14:paraId="39E60E0A" w14:textId="77777777" w:rsidR="00D036E9" w:rsidRPr="00D036E9" w:rsidRDefault="00D036E9" w:rsidP="00D036E9">
      <w:pPr>
        <w:ind w:firstLineChars="100" w:firstLine="201"/>
      </w:pPr>
      <w:r w:rsidRPr="00D036E9">
        <w:rPr>
          <w:b/>
          <w:bCs/>
        </w:rPr>
        <w:t>包含的类</w:t>
      </w:r>
      <w:r w:rsidRPr="00D036E9">
        <w:t>：</w:t>
      </w:r>
    </w:p>
    <w:p w14:paraId="49B55745" w14:textId="77777777" w:rsidR="00D036E9" w:rsidRPr="00D036E9" w:rsidRDefault="00D036E9" w:rsidP="00D036E9">
      <w:pPr>
        <w:numPr>
          <w:ilvl w:val="0"/>
          <w:numId w:val="21"/>
        </w:numPr>
        <w:tabs>
          <w:tab w:val="num" w:pos="720"/>
        </w:tabs>
      </w:pPr>
      <w:r w:rsidRPr="00D036E9">
        <w:t>User：用户类，包含用户的基本信息如昵称、头像、账户安全设置等。</w:t>
      </w:r>
    </w:p>
    <w:p w14:paraId="4CE1D067" w14:textId="77777777" w:rsidR="00D036E9" w:rsidRPr="00D036E9" w:rsidRDefault="00D036E9" w:rsidP="00D036E9">
      <w:pPr>
        <w:numPr>
          <w:ilvl w:val="0"/>
          <w:numId w:val="21"/>
        </w:numPr>
        <w:tabs>
          <w:tab w:val="num" w:pos="720"/>
        </w:tabs>
      </w:pPr>
      <w:r w:rsidRPr="00D036E9">
        <w:t>UserProfileController：用户个人信息管理控制器，处理用户信息的修改和查看。</w:t>
      </w:r>
    </w:p>
    <w:p w14:paraId="0E04CD32" w14:textId="77777777" w:rsidR="00D036E9" w:rsidRPr="00D036E9" w:rsidRDefault="00D036E9" w:rsidP="00D036E9">
      <w:pPr>
        <w:numPr>
          <w:ilvl w:val="0"/>
          <w:numId w:val="21"/>
        </w:numPr>
        <w:tabs>
          <w:tab w:val="num" w:pos="720"/>
        </w:tabs>
      </w:pPr>
      <w:r w:rsidRPr="00D036E9">
        <w:t>AddressBookManager：地址簿管理类，负责地址的增删改查及设置默认地址。</w:t>
      </w:r>
    </w:p>
    <w:p w14:paraId="6940BF78" w14:textId="77777777" w:rsidR="00D036E9" w:rsidRPr="00D036E9" w:rsidRDefault="00D036E9" w:rsidP="00D036E9">
      <w:pPr>
        <w:numPr>
          <w:ilvl w:val="0"/>
          <w:numId w:val="21"/>
        </w:numPr>
        <w:tabs>
          <w:tab w:val="num" w:pos="720"/>
        </w:tabs>
      </w:pPr>
      <w:r w:rsidRPr="00D036E9">
        <w:t>OrderManager：订单管理类，处理订单的查看、筛选、修改状态等操作。</w:t>
      </w:r>
    </w:p>
    <w:p w14:paraId="73FE434B" w14:textId="77777777" w:rsidR="00D036E9" w:rsidRPr="00D036E9" w:rsidRDefault="00D036E9" w:rsidP="00D036E9">
      <w:pPr>
        <w:ind w:firstLineChars="100" w:firstLine="201"/>
      </w:pPr>
      <w:r w:rsidRPr="00D036E9">
        <w:rPr>
          <w:b/>
          <w:bCs/>
        </w:rPr>
        <w:t>依赖关系</w:t>
      </w:r>
      <w:r w:rsidRPr="00D036E9">
        <w:t>：</w:t>
      </w:r>
    </w:p>
    <w:p w14:paraId="7C68993E" w14:textId="77777777" w:rsidR="00D036E9" w:rsidRPr="00D036E9" w:rsidRDefault="00D036E9" w:rsidP="00D036E9">
      <w:pPr>
        <w:numPr>
          <w:ilvl w:val="0"/>
          <w:numId w:val="22"/>
        </w:numPr>
        <w:tabs>
          <w:tab w:val="num" w:pos="720"/>
        </w:tabs>
      </w:pPr>
      <w:r w:rsidRPr="00D036E9">
        <w:t>依赖于认证子系统（用于登录验证）。</w:t>
      </w:r>
    </w:p>
    <w:p w14:paraId="1448C817" w14:textId="65A186A0" w:rsidR="00D036E9" w:rsidRPr="00D036E9" w:rsidRDefault="00D036E9" w:rsidP="00D036E9">
      <w:pPr>
        <w:numPr>
          <w:ilvl w:val="0"/>
          <w:numId w:val="22"/>
        </w:numPr>
        <w:tabs>
          <w:tab w:val="num" w:pos="720"/>
        </w:tabs>
      </w:pPr>
      <w:r w:rsidRPr="00D036E9">
        <w:t>依赖于订单子系统（处理订单相关功能）。</w:t>
      </w:r>
    </w:p>
    <w:p w14:paraId="31957A77" w14:textId="728E73B6" w:rsidR="001B1B18" w:rsidRPr="00DA6D20" w:rsidRDefault="009E35AE" w:rsidP="009E35AE">
      <w:pPr>
        <w:pStyle w:val="2"/>
        <w:rPr>
          <w:sz w:val="24"/>
          <w:szCs w:val="24"/>
        </w:rPr>
      </w:pPr>
      <w:bookmarkStart w:id="4" w:name="_Toc179660906"/>
      <w:r w:rsidRPr="00DA6D20">
        <w:rPr>
          <w:rFonts w:hint="eastAsia"/>
          <w:sz w:val="24"/>
          <w:szCs w:val="24"/>
        </w:rPr>
        <w:t>商家子系统</w:t>
      </w:r>
      <w:bookmarkEnd w:id="4"/>
    </w:p>
    <w:p w14:paraId="444D5BDE" w14:textId="77777777" w:rsidR="009E35AE" w:rsidRPr="009E35AE" w:rsidRDefault="009E35AE" w:rsidP="009E35AE">
      <w:pPr>
        <w:ind w:firstLineChars="100" w:firstLine="201"/>
      </w:pPr>
      <w:r w:rsidRPr="009E35AE">
        <w:rPr>
          <w:b/>
          <w:bCs/>
        </w:rPr>
        <w:t>主要关注</w:t>
      </w:r>
      <w:r w:rsidRPr="009E35AE">
        <w:t>：商家管理商品、订单、分类、员工等核心业务。</w:t>
      </w:r>
    </w:p>
    <w:p w14:paraId="66CA3C65" w14:textId="77777777" w:rsidR="009E35AE" w:rsidRPr="009E35AE" w:rsidRDefault="009E35AE" w:rsidP="009E35AE">
      <w:pPr>
        <w:ind w:firstLineChars="100" w:firstLine="201"/>
      </w:pPr>
      <w:r w:rsidRPr="009E35AE">
        <w:rPr>
          <w:b/>
          <w:bCs/>
        </w:rPr>
        <w:t>包含的类</w:t>
      </w:r>
      <w:r w:rsidRPr="009E35AE">
        <w:t>：</w:t>
      </w:r>
    </w:p>
    <w:p w14:paraId="777BEC58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r w:rsidRPr="009E35AE">
        <w:t>Merchant：商家类，包含商家的基本信息和权限。</w:t>
      </w:r>
    </w:p>
    <w:p w14:paraId="6826DD42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r w:rsidRPr="009E35AE">
        <w:t>ProductManager：商品管理类，负责商品的增删改查、分类管理及属性管理。</w:t>
      </w:r>
    </w:p>
    <w:p w14:paraId="36031F65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r w:rsidRPr="009E35AE">
        <w:t>OrderAdmin：订单管理员类，处理商家端的订单查看、发货、退款等操作。</w:t>
      </w:r>
    </w:p>
    <w:p w14:paraId="30D8272E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r w:rsidRPr="009E35AE">
        <w:t>CategoryManager：分类管理类，处理商品的一级、二级分类。</w:t>
      </w:r>
    </w:p>
    <w:p w14:paraId="6F63E01B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r w:rsidRPr="009E35AE">
        <w:t>EmployeeManager：员工管理类，管理员工信息和权限分配。</w:t>
      </w:r>
    </w:p>
    <w:p w14:paraId="65996830" w14:textId="77777777" w:rsidR="009E35AE" w:rsidRPr="009E35AE" w:rsidRDefault="009E35AE" w:rsidP="009E35AE">
      <w:pPr>
        <w:ind w:firstLineChars="100" w:firstLine="201"/>
      </w:pPr>
      <w:r w:rsidRPr="009E35AE">
        <w:rPr>
          <w:b/>
          <w:bCs/>
        </w:rPr>
        <w:t>依赖关系</w:t>
      </w:r>
      <w:r w:rsidRPr="009E35AE">
        <w:t>：</w:t>
      </w:r>
    </w:p>
    <w:p w14:paraId="493EE75B" w14:textId="77777777" w:rsidR="009E35AE" w:rsidRPr="009E35AE" w:rsidRDefault="009E35AE" w:rsidP="009E35AE">
      <w:pPr>
        <w:numPr>
          <w:ilvl w:val="0"/>
          <w:numId w:val="24"/>
        </w:numPr>
        <w:tabs>
          <w:tab w:val="num" w:pos="720"/>
        </w:tabs>
      </w:pPr>
      <w:r w:rsidRPr="009E35AE">
        <w:t>依赖于商品子系统（商品管理功能）。</w:t>
      </w:r>
    </w:p>
    <w:p w14:paraId="0D3E79CF" w14:textId="77777777" w:rsidR="009E35AE" w:rsidRPr="009E35AE" w:rsidRDefault="009E35AE" w:rsidP="009E35AE">
      <w:pPr>
        <w:numPr>
          <w:ilvl w:val="0"/>
          <w:numId w:val="24"/>
        </w:numPr>
        <w:tabs>
          <w:tab w:val="num" w:pos="720"/>
        </w:tabs>
      </w:pPr>
      <w:r w:rsidRPr="009E35AE">
        <w:t>依赖于订单子系统（订单管理功能）。</w:t>
      </w:r>
    </w:p>
    <w:p w14:paraId="707C62D0" w14:textId="79F912DE" w:rsidR="009E35AE" w:rsidRDefault="009E35AE" w:rsidP="009E35AE">
      <w:pPr>
        <w:numPr>
          <w:ilvl w:val="0"/>
          <w:numId w:val="24"/>
        </w:numPr>
        <w:tabs>
          <w:tab w:val="num" w:pos="720"/>
        </w:tabs>
      </w:pPr>
      <w:r w:rsidRPr="009E35AE">
        <w:t>依赖于用户子系统（员工信息管理，视为特殊用户类型）。</w:t>
      </w:r>
    </w:p>
    <w:p w14:paraId="327B3C5C" w14:textId="466D77AA" w:rsidR="00E46EBB" w:rsidRPr="00DA6D20" w:rsidRDefault="00E07540" w:rsidP="00E46EBB">
      <w:pPr>
        <w:pStyle w:val="2"/>
        <w:rPr>
          <w:sz w:val="24"/>
          <w:szCs w:val="24"/>
        </w:rPr>
      </w:pPr>
      <w:bookmarkStart w:id="5" w:name="_Toc179660907"/>
      <w:r w:rsidRPr="00DA6D20">
        <w:rPr>
          <w:rFonts w:hint="eastAsia"/>
          <w:sz w:val="24"/>
          <w:szCs w:val="24"/>
        </w:rPr>
        <w:t>商品</w:t>
      </w:r>
      <w:r w:rsidR="00962DAE" w:rsidRPr="00962DAE">
        <w:rPr>
          <w:rFonts w:hint="eastAsia"/>
          <w:sz w:val="24"/>
          <w:szCs w:val="24"/>
        </w:rPr>
        <w:t>管理</w:t>
      </w:r>
      <w:r w:rsidR="00E46EBB" w:rsidRPr="00DA6D20">
        <w:rPr>
          <w:rFonts w:hint="eastAsia"/>
          <w:sz w:val="24"/>
          <w:szCs w:val="24"/>
        </w:rPr>
        <w:t>子系统</w:t>
      </w:r>
      <w:bookmarkEnd w:id="5"/>
    </w:p>
    <w:p w14:paraId="50568C94" w14:textId="77777777" w:rsidR="007D7AA9" w:rsidRPr="007D7AA9" w:rsidRDefault="007D7AA9" w:rsidP="007D7AA9">
      <w:pPr>
        <w:ind w:firstLineChars="100" w:firstLine="201"/>
      </w:pPr>
      <w:r w:rsidRPr="007D7AA9">
        <w:rPr>
          <w:b/>
          <w:bCs/>
        </w:rPr>
        <w:t>主要关注</w:t>
      </w:r>
      <w:r w:rsidRPr="007D7AA9">
        <w:t>：商品的管理，包括商品的SPU、SKU管理，以及商品的展示。</w:t>
      </w:r>
    </w:p>
    <w:p w14:paraId="235BDBE4" w14:textId="77777777" w:rsidR="007D7AA9" w:rsidRPr="007D7AA9" w:rsidRDefault="007D7AA9" w:rsidP="007D7AA9">
      <w:pPr>
        <w:ind w:firstLineChars="100" w:firstLine="201"/>
      </w:pPr>
      <w:r w:rsidRPr="007D7AA9">
        <w:rPr>
          <w:b/>
          <w:bCs/>
        </w:rPr>
        <w:t>包含的类</w:t>
      </w:r>
      <w:r w:rsidRPr="007D7AA9">
        <w:t>：</w:t>
      </w:r>
    </w:p>
    <w:p w14:paraId="160F704E" w14:textId="77777777" w:rsidR="007D7AA9" w:rsidRPr="007D7AA9" w:rsidRDefault="007D7AA9" w:rsidP="007D7AA9">
      <w:pPr>
        <w:numPr>
          <w:ilvl w:val="0"/>
          <w:numId w:val="25"/>
        </w:numPr>
        <w:tabs>
          <w:tab w:val="num" w:pos="720"/>
        </w:tabs>
      </w:pPr>
      <w:r w:rsidRPr="007D7AA9">
        <w:t>Product：商品类，包含商品的基本信息（如标题、价格、描述）。</w:t>
      </w:r>
    </w:p>
    <w:p w14:paraId="695415D5" w14:textId="77777777" w:rsidR="007D7AA9" w:rsidRPr="007D7AA9" w:rsidRDefault="007D7AA9" w:rsidP="007D7AA9">
      <w:pPr>
        <w:numPr>
          <w:ilvl w:val="0"/>
          <w:numId w:val="25"/>
        </w:numPr>
        <w:tabs>
          <w:tab w:val="num" w:pos="720"/>
        </w:tabs>
      </w:pPr>
      <w:r w:rsidRPr="007D7AA9">
        <w:t>SPUManager：SPU管理类，处理商品的标准属性（如品牌、型号）。</w:t>
      </w:r>
    </w:p>
    <w:p w14:paraId="59D680BE" w14:textId="77777777" w:rsidR="007D7AA9" w:rsidRPr="007D7AA9" w:rsidRDefault="007D7AA9" w:rsidP="007D7AA9">
      <w:pPr>
        <w:numPr>
          <w:ilvl w:val="0"/>
          <w:numId w:val="25"/>
        </w:numPr>
        <w:tabs>
          <w:tab w:val="num" w:pos="720"/>
        </w:tabs>
      </w:pPr>
      <w:r w:rsidRPr="007D7AA9">
        <w:t>SKUManager：SKU管理类，处理商品的库存单位（如颜色、大小）及库存数量管理。</w:t>
      </w:r>
    </w:p>
    <w:p w14:paraId="1515D63D" w14:textId="77777777" w:rsidR="007D7AA9" w:rsidRPr="007D7AA9" w:rsidRDefault="007D7AA9" w:rsidP="007D7AA9">
      <w:pPr>
        <w:numPr>
          <w:ilvl w:val="0"/>
          <w:numId w:val="25"/>
        </w:numPr>
        <w:tabs>
          <w:tab w:val="num" w:pos="720"/>
        </w:tabs>
      </w:pPr>
      <w:r w:rsidRPr="007D7AA9">
        <w:t>ProductDisplayController：商品展示控制器，负责将商品信息展示给用户。</w:t>
      </w:r>
    </w:p>
    <w:p w14:paraId="01C89424" w14:textId="77777777" w:rsidR="007D7AA9" w:rsidRPr="007D7AA9" w:rsidRDefault="007D7AA9" w:rsidP="007D7AA9">
      <w:pPr>
        <w:ind w:firstLineChars="100" w:firstLine="201"/>
      </w:pPr>
      <w:r w:rsidRPr="007D7AA9">
        <w:rPr>
          <w:b/>
          <w:bCs/>
        </w:rPr>
        <w:t>依赖关系</w:t>
      </w:r>
      <w:r w:rsidRPr="007D7AA9">
        <w:t>：</w:t>
      </w:r>
    </w:p>
    <w:p w14:paraId="06E7E27A" w14:textId="77777777" w:rsidR="007D7AA9" w:rsidRPr="007D7AA9" w:rsidRDefault="007D7AA9" w:rsidP="007D7AA9">
      <w:pPr>
        <w:numPr>
          <w:ilvl w:val="0"/>
          <w:numId w:val="26"/>
        </w:numPr>
        <w:tabs>
          <w:tab w:val="num" w:pos="720"/>
        </w:tabs>
      </w:pPr>
      <w:r w:rsidRPr="007D7AA9">
        <w:t>依赖于数据子系统（获取销售数据用于推荐）。</w:t>
      </w:r>
    </w:p>
    <w:p w14:paraId="08E81B0C" w14:textId="77777777" w:rsidR="007D7AA9" w:rsidRPr="007D7AA9" w:rsidRDefault="007D7AA9" w:rsidP="007D7AA9">
      <w:pPr>
        <w:numPr>
          <w:ilvl w:val="0"/>
          <w:numId w:val="26"/>
        </w:numPr>
        <w:tabs>
          <w:tab w:val="num" w:pos="720"/>
        </w:tabs>
      </w:pPr>
      <w:r w:rsidRPr="007D7AA9">
        <w:t>依赖于用户子系统（商品展示给用户）。</w:t>
      </w:r>
    </w:p>
    <w:p w14:paraId="6F4540C4" w14:textId="14515FFA" w:rsidR="00FC0786" w:rsidRPr="00DA6D20" w:rsidRDefault="00FC0786" w:rsidP="00FC0786">
      <w:pPr>
        <w:pStyle w:val="2"/>
        <w:rPr>
          <w:sz w:val="24"/>
          <w:szCs w:val="24"/>
        </w:rPr>
      </w:pPr>
      <w:bookmarkStart w:id="6" w:name="_Toc179660908"/>
      <w:r w:rsidRPr="00FC0786">
        <w:rPr>
          <w:rFonts w:hint="eastAsia"/>
          <w:sz w:val="24"/>
          <w:szCs w:val="24"/>
        </w:rPr>
        <w:t>订单</w:t>
      </w:r>
      <w:r w:rsidR="00E81D0E" w:rsidRPr="00E81D0E">
        <w:rPr>
          <w:rFonts w:hint="eastAsia"/>
          <w:sz w:val="24"/>
          <w:szCs w:val="24"/>
        </w:rPr>
        <w:t>管理</w:t>
      </w:r>
      <w:r w:rsidRPr="00DA6D20">
        <w:rPr>
          <w:rFonts w:hint="eastAsia"/>
          <w:sz w:val="24"/>
          <w:szCs w:val="24"/>
        </w:rPr>
        <w:t>子系统</w:t>
      </w:r>
      <w:bookmarkEnd w:id="6"/>
    </w:p>
    <w:p w14:paraId="33AF7227" w14:textId="77777777" w:rsidR="002B6D8D" w:rsidRPr="002B6D8D" w:rsidRDefault="002B6D8D" w:rsidP="002B6D8D">
      <w:pPr>
        <w:ind w:firstLineChars="100" w:firstLine="201"/>
      </w:pPr>
      <w:r w:rsidRPr="002B6D8D">
        <w:rPr>
          <w:b/>
          <w:bCs/>
        </w:rPr>
        <w:t>主要关注</w:t>
      </w:r>
      <w:r w:rsidRPr="002B6D8D">
        <w:t>：订单的生成、管理、支付等流程。</w:t>
      </w:r>
    </w:p>
    <w:p w14:paraId="6CBB224C" w14:textId="77777777" w:rsidR="002B6D8D" w:rsidRPr="002B6D8D" w:rsidRDefault="002B6D8D" w:rsidP="002B6D8D">
      <w:pPr>
        <w:ind w:firstLineChars="100" w:firstLine="201"/>
      </w:pPr>
      <w:r w:rsidRPr="002B6D8D">
        <w:rPr>
          <w:b/>
          <w:bCs/>
        </w:rPr>
        <w:t>包含的类</w:t>
      </w:r>
      <w:r w:rsidRPr="002B6D8D">
        <w:t>：</w:t>
      </w:r>
    </w:p>
    <w:p w14:paraId="621FBF89" w14:textId="77777777" w:rsidR="002B6D8D" w:rsidRPr="002B6D8D" w:rsidRDefault="002B6D8D" w:rsidP="002B6D8D">
      <w:pPr>
        <w:numPr>
          <w:ilvl w:val="0"/>
          <w:numId w:val="30"/>
        </w:numPr>
        <w:tabs>
          <w:tab w:val="num" w:pos="720"/>
        </w:tabs>
      </w:pPr>
      <w:r w:rsidRPr="002B6D8D">
        <w:t>Order：订单类，包含订单的基本信息（如订单号、客户名称、商品总价）。</w:t>
      </w:r>
    </w:p>
    <w:p w14:paraId="7703C368" w14:textId="77777777" w:rsidR="002B6D8D" w:rsidRPr="002B6D8D" w:rsidRDefault="002B6D8D" w:rsidP="002B6D8D">
      <w:pPr>
        <w:numPr>
          <w:ilvl w:val="0"/>
          <w:numId w:val="30"/>
        </w:numPr>
        <w:tabs>
          <w:tab w:val="num" w:pos="720"/>
        </w:tabs>
      </w:pPr>
      <w:r w:rsidRPr="002B6D8D">
        <w:t>OrderService：订单服务类，处理订单的创建、状态更新、支付验证等。</w:t>
      </w:r>
    </w:p>
    <w:p w14:paraId="666C6869" w14:textId="77777777" w:rsidR="002B6D8D" w:rsidRPr="002B6D8D" w:rsidRDefault="002B6D8D" w:rsidP="002B6D8D">
      <w:pPr>
        <w:numPr>
          <w:ilvl w:val="0"/>
          <w:numId w:val="30"/>
        </w:numPr>
        <w:tabs>
          <w:tab w:val="num" w:pos="720"/>
        </w:tabs>
      </w:pPr>
      <w:r w:rsidRPr="002B6D8D">
        <w:t>PaymentService：支付服务类，集成多种支付方式，处理支付流程。</w:t>
      </w:r>
    </w:p>
    <w:p w14:paraId="67EE7941" w14:textId="77777777" w:rsidR="002B6D8D" w:rsidRPr="002B6D8D" w:rsidRDefault="002B6D8D" w:rsidP="002B6D8D">
      <w:pPr>
        <w:ind w:firstLineChars="100" w:firstLine="201"/>
      </w:pPr>
      <w:r w:rsidRPr="002B6D8D">
        <w:rPr>
          <w:b/>
          <w:bCs/>
        </w:rPr>
        <w:t>依赖关系</w:t>
      </w:r>
      <w:r w:rsidRPr="002B6D8D">
        <w:t>：</w:t>
      </w:r>
    </w:p>
    <w:p w14:paraId="42AEAF25" w14:textId="77777777" w:rsidR="002B6D8D" w:rsidRPr="002B6D8D" w:rsidRDefault="002B6D8D" w:rsidP="002B6D8D">
      <w:pPr>
        <w:numPr>
          <w:ilvl w:val="0"/>
          <w:numId w:val="31"/>
        </w:numPr>
        <w:tabs>
          <w:tab w:val="num" w:pos="720"/>
        </w:tabs>
      </w:pPr>
      <w:r w:rsidRPr="002B6D8D">
        <w:t>依赖于用户子系统（用户下单）。</w:t>
      </w:r>
    </w:p>
    <w:p w14:paraId="4281F3EF" w14:textId="77777777" w:rsidR="002B6D8D" w:rsidRPr="002B6D8D" w:rsidRDefault="002B6D8D" w:rsidP="002B6D8D">
      <w:pPr>
        <w:numPr>
          <w:ilvl w:val="0"/>
          <w:numId w:val="31"/>
        </w:numPr>
        <w:tabs>
          <w:tab w:val="num" w:pos="720"/>
        </w:tabs>
      </w:pPr>
      <w:r w:rsidRPr="002B6D8D">
        <w:t>依赖于商家子系统（商家处理订单）。</w:t>
      </w:r>
    </w:p>
    <w:p w14:paraId="0E77FB55" w14:textId="77777777" w:rsidR="002B6D8D" w:rsidRPr="002B6D8D" w:rsidRDefault="002B6D8D" w:rsidP="002B6D8D">
      <w:pPr>
        <w:numPr>
          <w:ilvl w:val="0"/>
          <w:numId w:val="31"/>
        </w:numPr>
        <w:tabs>
          <w:tab w:val="num" w:pos="720"/>
        </w:tabs>
      </w:pPr>
      <w:r w:rsidRPr="002B6D8D">
        <w:t>依赖于支付服务（如第三方支付平台）。</w:t>
      </w:r>
    </w:p>
    <w:p w14:paraId="3D430770" w14:textId="025090FF" w:rsidR="008464A3" w:rsidRPr="00DA6D20" w:rsidRDefault="00D92D21" w:rsidP="008464A3">
      <w:pPr>
        <w:pStyle w:val="2"/>
        <w:rPr>
          <w:sz w:val="24"/>
          <w:szCs w:val="24"/>
        </w:rPr>
      </w:pPr>
      <w:bookmarkStart w:id="7" w:name="_Toc179660909"/>
      <w:r w:rsidRPr="00D92D21">
        <w:rPr>
          <w:rFonts w:hint="eastAsia"/>
          <w:sz w:val="24"/>
          <w:szCs w:val="24"/>
        </w:rPr>
        <w:t>数据统计</w:t>
      </w:r>
      <w:r w:rsidR="008464A3" w:rsidRPr="00DA6D20">
        <w:rPr>
          <w:rFonts w:hint="eastAsia"/>
          <w:sz w:val="24"/>
          <w:szCs w:val="24"/>
        </w:rPr>
        <w:t>子系统</w:t>
      </w:r>
      <w:bookmarkEnd w:id="7"/>
    </w:p>
    <w:p w14:paraId="46AE51EB" w14:textId="77777777" w:rsidR="007949A9" w:rsidRPr="007949A9" w:rsidRDefault="007949A9" w:rsidP="007949A9">
      <w:pPr>
        <w:ind w:firstLineChars="100" w:firstLine="201"/>
      </w:pPr>
      <w:r w:rsidRPr="007949A9">
        <w:rPr>
          <w:b/>
          <w:bCs/>
        </w:rPr>
        <w:t>主要关注</w:t>
      </w:r>
      <w:r w:rsidRPr="007949A9">
        <w:t>：数据的收集、分析和展示，帮助用户和商家了解平台运营情况。</w:t>
      </w:r>
    </w:p>
    <w:p w14:paraId="28898BEC" w14:textId="77777777" w:rsidR="007949A9" w:rsidRPr="007949A9" w:rsidRDefault="007949A9" w:rsidP="007949A9">
      <w:pPr>
        <w:ind w:firstLineChars="100" w:firstLine="201"/>
      </w:pPr>
      <w:r w:rsidRPr="007949A9">
        <w:rPr>
          <w:b/>
          <w:bCs/>
        </w:rPr>
        <w:lastRenderedPageBreak/>
        <w:t>包含的类</w:t>
      </w:r>
      <w:r w:rsidRPr="007949A9">
        <w:t>：</w:t>
      </w:r>
    </w:p>
    <w:p w14:paraId="3FC9B79F" w14:textId="77777777" w:rsidR="007949A9" w:rsidRPr="007949A9" w:rsidRDefault="007949A9" w:rsidP="007949A9">
      <w:pPr>
        <w:numPr>
          <w:ilvl w:val="0"/>
          <w:numId w:val="32"/>
        </w:numPr>
        <w:tabs>
          <w:tab w:val="num" w:pos="720"/>
        </w:tabs>
      </w:pPr>
      <w:r w:rsidRPr="007949A9">
        <w:t>DataCollector：数据收集器，负责收集订单量、销售额等关键数据。</w:t>
      </w:r>
    </w:p>
    <w:p w14:paraId="38963544" w14:textId="77777777" w:rsidR="007949A9" w:rsidRPr="007949A9" w:rsidRDefault="007949A9" w:rsidP="007949A9">
      <w:pPr>
        <w:numPr>
          <w:ilvl w:val="0"/>
          <w:numId w:val="32"/>
        </w:numPr>
        <w:tabs>
          <w:tab w:val="num" w:pos="720"/>
        </w:tabs>
      </w:pPr>
      <w:r w:rsidRPr="007949A9">
        <w:t>DataAnalyzer：数据分析器，对数据进行处理和分析，生成图表。</w:t>
      </w:r>
    </w:p>
    <w:p w14:paraId="758637C2" w14:textId="77777777" w:rsidR="007949A9" w:rsidRPr="007949A9" w:rsidRDefault="007949A9" w:rsidP="007949A9">
      <w:pPr>
        <w:numPr>
          <w:ilvl w:val="0"/>
          <w:numId w:val="32"/>
        </w:numPr>
        <w:tabs>
          <w:tab w:val="num" w:pos="720"/>
        </w:tabs>
      </w:pPr>
      <w:r w:rsidRPr="007949A9">
        <w:t>DashboardController：仪表盘控制器，展示分析结果给用户和商家。</w:t>
      </w:r>
    </w:p>
    <w:p w14:paraId="39160750" w14:textId="77777777" w:rsidR="007949A9" w:rsidRPr="007949A9" w:rsidRDefault="007949A9" w:rsidP="007949A9">
      <w:pPr>
        <w:ind w:firstLineChars="100" w:firstLine="201"/>
      </w:pPr>
      <w:r w:rsidRPr="007949A9">
        <w:rPr>
          <w:b/>
          <w:bCs/>
        </w:rPr>
        <w:t>依赖关系</w:t>
      </w:r>
      <w:r w:rsidRPr="007949A9">
        <w:t>：</w:t>
      </w:r>
    </w:p>
    <w:p w14:paraId="1D234907" w14:textId="77777777" w:rsidR="007949A9" w:rsidRPr="007949A9" w:rsidRDefault="007949A9" w:rsidP="007949A9">
      <w:pPr>
        <w:numPr>
          <w:ilvl w:val="0"/>
          <w:numId w:val="33"/>
        </w:numPr>
        <w:tabs>
          <w:tab w:val="num" w:pos="720"/>
        </w:tabs>
      </w:pPr>
      <w:r w:rsidRPr="007949A9">
        <w:t>依赖于订单子系统（获取订单数据）。</w:t>
      </w:r>
    </w:p>
    <w:p w14:paraId="6DB55786" w14:textId="77777777" w:rsidR="007949A9" w:rsidRPr="007949A9" w:rsidRDefault="007949A9" w:rsidP="007949A9">
      <w:pPr>
        <w:numPr>
          <w:ilvl w:val="0"/>
          <w:numId w:val="33"/>
        </w:numPr>
        <w:tabs>
          <w:tab w:val="num" w:pos="720"/>
        </w:tabs>
      </w:pPr>
      <w:r w:rsidRPr="007949A9">
        <w:t>依赖于商品子系统（获取商品销售数据）。</w:t>
      </w:r>
    </w:p>
    <w:p w14:paraId="297E2E13" w14:textId="575CFF04" w:rsidR="0008590A" w:rsidRPr="00DA6D20" w:rsidRDefault="0008590A" w:rsidP="0008590A">
      <w:pPr>
        <w:pStyle w:val="2"/>
        <w:rPr>
          <w:sz w:val="24"/>
          <w:szCs w:val="24"/>
        </w:rPr>
      </w:pPr>
      <w:bookmarkStart w:id="8" w:name="_Toc179660910"/>
      <w:r w:rsidRPr="0008590A">
        <w:rPr>
          <w:rFonts w:hint="eastAsia"/>
          <w:sz w:val="24"/>
          <w:szCs w:val="24"/>
        </w:rPr>
        <w:t>认证</w:t>
      </w:r>
      <w:r w:rsidRPr="00DA6D20">
        <w:rPr>
          <w:rFonts w:hint="eastAsia"/>
          <w:sz w:val="24"/>
          <w:szCs w:val="24"/>
        </w:rPr>
        <w:t>子系统</w:t>
      </w:r>
      <w:bookmarkEnd w:id="8"/>
    </w:p>
    <w:p w14:paraId="2BC64D6E" w14:textId="77777777" w:rsidR="009A37FF" w:rsidRPr="009A37FF" w:rsidRDefault="009A37FF" w:rsidP="009A37FF">
      <w:pPr>
        <w:ind w:firstLineChars="100" w:firstLine="201"/>
      </w:pPr>
      <w:r w:rsidRPr="009A37FF">
        <w:rPr>
          <w:b/>
          <w:bCs/>
        </w:rPr>
        <w:t>主要关注</w:t>
      </w:r>
      <w:r w:rsidRPr="009A37FF">
        <w:t>：用户的登录认证和权限管理。</w:t>
      </w:r>
    </w:p>
    <w:p w14:paraId="7195437C" w14:textId="77777777" w:rsidR="009A37FF" w:rsidRPr="009A37FF" w:rsidRDefault="009A37FF" w:rsidP="009A37FF">
      <w:pPr>
        <w:ind w:firstLineChars="100" w:firstLine="201"/>
      </w:pPr>
      <w:r w:rsidRPr="009A37FF">
        <w:rPr>
          <w:b/>
          <w:bCs/>
        </w:rPr>
        <w:t>包含的类</w:t>
      </w:r>
      <w:r w:rsidRPr="009A37FF">
        <w:t>：</w:t>
      </w:r>
    </w:p>
    <w:p w14:paraId="064AD3AD" w14:textId="77777777" w:rsidR="009A37FF" w:rsidRPr="009A37FF" w:rsidRDefault="009A37FF" w:rsidP="009A37FF">
      <w:pPr>
        <w:numPr>
          <w:ilvl w:val="0"/>
          <w:numId w:val="34"/>
        </w:numPr>
        <w:tabs>
          <w:tab w:val="num" w:pos="720"/>
        </w:tabs>
      </w:pPr>
      <w:r w:rsidRPr="009A37FF">
        <w:t>AuthenticationService：认证服务类，处理用户的登录、登出和权限验证。</w:t>
      </w:r>
    </w:p>
    <w:p w14:paraId="7FA74F69" w14:textId="77777777" w:rsidR="009A37FF" w:rsidRPr="009A37FF" w:rsidRDefault="009A37FF" w:rsidP="009A37FF">
      <w:pPr>
        <w:numPr>
          <w:ilvl w:val="0"/>
          <w:numId w:val="34"/>
        </w:numPr>
        <w:tabs>
          <w:tab w:val="num" w:pos="720"/>
        </w:tabs>
      </w:pPr>
      <w:r w:rsidRPr="009A37FF">
        <w:t>TokenManager：令牌管理器，管理用户的登录令牌。</w:t>
      </w:r>
    </w:p>
    <w:p w14:paraId="509E7EDB" w14:textId="77777777" w:rsidR="009A37FF" w:rsidRPr="009A37FF" w:rsidRDefault="009A37FF" w:rsidP="009A37FF">
      <w:pPr>
        <w:ind w:firstLineChars="100" w:firstLine="201"/>
      </w:pPr>
      <w:r w:rsidRPr="009A37FF">
        <w:rPr>
          <w:b/>
          <w:bCs/>
        </w:rPr>
        <w:t>依赖关系</w:t>
      </w:r>
      <w:r w:rsidRPr="009A37FF">
        <w:t>：</w:t>
      </w:r>
    </w:p>
    <w:p w14:paraId="6B758062" w14:textId="77777777" w:rsidR="009A37FF" w:rsidRPr="009A37FF" w:rsidRDefault="009A37FF" w:rsidP="009A37FF">
      <w:pPr>
        <w:numPr>
          <w:ilvl w:val="0"/>
          <w:numId w:val="35"/>
        </w:numPr>
        <w:tabs>
          <w:tab w:val="num" w:pos="720"/>
        </w:tabs>
      </w:pPr>
      <w:r w:rsidRPr="009A37FF">
        <w:t>依赖于用户子系统（用户信息的验证）。</w:t>
      </w:r>
    </w:p>
    <w:p w14:paraId="5A0576E2" w14:textId="47C8B665" w:rsidR="008A1A97" w:rsidRPr="008A1A97" w:rsidRDefault="009A37FF" w:rsidP="008A1A97">
      <w:pPr>
        <w:numPr>
          <w:ilvl w:val="0"/>
          <w:numId w:val="35"/>
        </w:numPr>
        <w:tabs>
          <w:tab w:val="num" w:pos="720"/>
        </w:tabs>
      </w:pPr>
      <w:r w:rsidRPr="009A37FF">
        <w:t>被用户子系统和商家子系统依赖（用于验证用户身份和权限）。</w:t>
      </w:r>
    </w:p>
    <w:p w14:paraId="6BC56BC5" w14:textId="77777777" w:rsidR="00E46EBB" w:rsidRPr="009A37FF" w:rsidRDefault="00E46EBB" w:rsidP="00E46EBB"/>
    <w:p w14:paraId="664C6B4D" w14:textId="44C52371" w:rsidR="001B1B18" w:rsidRDefault="00185FBB">
      <w:pPr>
        <w:pStyle w:val="1"/>
        <w:rPr>
          <w:sz w:val="32"/>
          <w:szCs w:val="22"/>
        </w:rPr>
      </w:pPr>
      <w:bookmarkStart w:id="9" w:name="_Toc179660911"/>
      <w:r w:rsidRPr="00185FBB">
        <w:rPr>
          <w:rFonts w:hint="eastAsia"/>
          <w:sz w:val="32"/>
          <w:szCs w:val="22"/>
        </w:rPr>
        <w:t>序列图</w:t>
      </w:r>
      <w:bookmarkEnd w:id="9"/>
    </w:p>
    <w:p w14:paraId="7A7C5BD3" w14:textId="3ABC67A1" w:rsidR="009A4720" w:rsidRDefault="009A4720" w:rsidP="009A4720">
      <w:pPr>
        <w:pStyle w:val="2"/>
      </w:pPr>
      <w:bookmarkStart w:id="10" w:name="_Toc179660912"/>
      <w:r>
        <w:rPr>
          <w:rFonts w:hint="eastAsia"/>
        </w:rPr>
        <w:t>一级分类管理</w:t>
      </w:r>
      <w:bookmarkEnd w:id="10"/>
    </w:p>
    <w:p w14:paraId="754A6400" w14:textId="5741A7DD" w:rsidR="00712361" w:rsidRPr="00712361" w:rsidRDefault="00712361" w:rsidP="00712361">
      <w:pPr>
        <w:ind w:left="720"/>
        <w:rPr>
          <w:rFonts w:hint="eastAsia"/>
        </w:rPr>
      </w:pPr>
      <w:r w:rsidRPr="00712361">
        <w:rPr>
          <w:rFonts w:hint="eastAsia"/>
        </w:rPr>
        <w:drawing>
          <wp:inline distT="0" distB="0" distL="0" distR="0" wp14:anchorId="496873AC" wp14:editId="7769BDD7">
            <wp:extent cx="5943600" cy="4382770"/>
            <wp:effectExtent l="0" t="0" r="0" b="0"/>
            <wp:docPr id="478228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42CB" w14:textId="6FC4E109" w:rsidR="002E0E76" w:rsidRDefault="00387E48" w:rsidP="002E0E76">
      <w:r w:rsidRPr="00387E48">
        <w:rPr>
          <w:noProof/>
        </w:rPr>
        <w:lastRenderedPageBreak/>
        <w:drawing>
          <wp:inline distT="0" distB="0" distL="0" distR="0" wp14:anchorId="6EF9FE0B" wp14:editId="4EA1D402">
            <wp:extent cx="5546271" cy="7344662"/>
            <wp:effectExtent l="0" t="0" r="0" b="8890"/>
            <wp:docPr id="173847528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75282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640" cy="735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7A10" w14:textId="04D70C19" w:rsidR="009A4720" w:rsidRDefault="00387E48" w:rsidP="002E0E76">
      <w:r w:rsidRPr="00387E48">
        <w:rPr>
          <w:noProof/>
        </w:rPr>
        <w:lastRenderedPageBreak/>
        <w:drawing>
          <wp:inline distT="0" distB="0" distL="0" distR="0" wp14:anchorId="48F7BC93" wp14:editId="04B13F25">
            <wp:extent cx="5943600" cy="7402830"/>
            <wp:effectExtent l="0" t="0" r="0" b="7620"/>
            <wp:docPr id="129993784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37846" name="图片 1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02A4" w14:textId="77777777" w:rsidR="009A4720" w:rsidRDefault="009A4720" w:rsidP="002E0E76"/>
    <w:p w14:paraId="21E14803" w14:textId="77777777" w:rsidR="009A4720" w:rsidRDefault="009A4720" w:rsidP="002E0E76"/>
    <w:p w14:paraId="6D8401F9" w14:textId="77777777" w:rsidR="00687E8E" w:rsidRDefault="00687E8E" w:rsidP="003717F6"/>
    <w:p w14:paraId="20597010" w14:textId="57220D28" w:rsidR="00687E8E" w:rsidRDefault="00687E8E" w:rsidP="00687E8E">
      <w:pPr>
        <w:pStyle w:val="2"/>
      </w:pPr>
      <w:bookmarkStart w:id="11" w:name="_Toc179660913"/>
      <w:r>
        <w:rPr>
          <w:rFonts w:hint="eastAsia"/>
        </w:rPr>
        <w:lastRenderedPageBreak/>
        <w:t>SKU管理</w:t>
      </w:r>
      <w:bookmarkEnd w:id="11"/>
    </w:p>
    <w:p w14:paraId="76D9BBD4" w14:textId="4B02634C" w:rsidR="00DD00AD" w:rsidRPr="00DD00AD" w:rsidRDefault="00DD00AD" w:rsidP="00DD00AD">
      <w:pPr>
        <w:ind w:left="720"/>
        <w:rPr>
          <w:rFonts w:hint="eastAsia"/>
        </w:rPr>
      </w:pPr>
      <w:r w:rsidRPr="00DD00AD">
        <w:rPr>
          <w:rFonts w:hint="eastAsia"/>
        </w:rPr>
        <w:drawing>
          <wp:inline distT="0" distB="0" distL="0" distR="0" wp14:anchorId="5580CD25" wp14:editId="3D21EE29">
            <wp:extent cx="5943600" cy="4712970"/>
            <wp:effectExtent l="0" t="0" r="0" b="0"/>
            <wp:docPr id="4829381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07FA" w14:textId="4A672642" w:rsidR="00687E8E" w:rsidRDefault="00FE141B" w:rsidP="00687E8E">
      <w:r w:rsidRPr="00FE141B">
        <w:rPr>
          <w:noProof/>
        </w:rPr>
        <w:lastRenderedPageBreak/>
        <w:drawing>
          <wp:inline distT="0" distB="0" distL="0" distR="0" wp14:anchorId="723396AD" wp14:editId="216C2D6C">
            <wp:extent cx="5943600" cy="6932930"/>
            <wp:effectExtent l="0" t="0" r="0" b="1270"/>
            <wp:docPr id="956833506" name="图片 1" descr="表格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33506" name="图片 1" descr="表格, 日历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C4C5" w14:textId="77777777" w:rsidR="009D1DB1" w:rsidRDefault="009D1DB1" w:rsidP="00687E8E"/>
    <w:p w14:paraId="379622F1" w14:textId="77777777" w:rsidR="009D1DB1" w:rsidRDefault="009D1DB1" w:rsidP="00687E8E"/>
    <w:p w14:paraId="39172A51" w14:textId="77777777" w:rsidR="00E93F28" w:rsidRDefault="00E93F28" w:rsidP="00687E8E"/>
    <w:p w14:paraId="684D4F04" w14:textId="77777777" w:rsidR="00E93F28" w:rsidRDefault="00E93F28" w:rsidP="00687E8E"/>
    <w:p w14:paraId="0BD9BFC2" w14:textId="77777777" w:rsidR="00E93F28" w:rsidRDefault="00E93F28" w:rsidP="00687E8E"/>
    <w:p w14:paraId="1BB24DAF" w14:textId="479430D1" w:rsidR="009D1DB1" w:rsidRDefault="009D1DB1" w:rsidP="009D1DB1">
      <w:pPr>
        <w:pStyle w:val="2"/>
      </w:pPr>
      <w:bookmarkStart w:id="12" w:name="_Toc179660914"/>
      <w:r>
        <w:lastRenderedPageBreak/>
        <w:t>SPU</w:t>
      </w:r>
      <w:r>
        <w:rPr>
          <w:rFonts w:hint="eastAsia"/>
        </w:rPr>
        <w:t>管理</w:t>
      </w:r>
      <w:bookmarkEnd w:id="12"/>
    </w:p>
    <w:p w14:paraId="2997B664" w14:textId="1FF2C7F5" w:rsidR="00CA0694" w:rsidRPr="00CA0694" w:rsidRDefault="004250BD" w:rsidP="004250BD">
      <w:pPr>
        <w:ind w:left="720"/>
        <w:rPr>
          <w:rFonts w:hint="eastAsia"/>
        </w:rPr>
      </w:pPr>
      <w:r w:rsidRPr="004250BD">
        <w:rPr>
          <w:rFonts w:hint="eastAsia"/>
        </w:rPr>
        <w:drawing>
          <wp:inline distT="0" distB="0" distL="0" distR="0" wp14:anchorId="0BC8E0DE" wp14:editId="2ADD45FE">
            <wp:extent cx="5943600" cy="4053205"/>
            <wp:effectExtent l="0" t="0" r="0" b="4445"/>
            <wp:docPr id="1008872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B6D2" w14:textId="79A6A386" w:rsidR="009D1DB1" w:rsidRDefault="00BF558D" w:rsidP="009D1DB1">
      <w:r w:rsidRPr="00BF558D">
        <w:rPr>
          <w:noProof/>
        </w:rPr>
        <w:lastRenderedPageBreak/>
        <w:drawing>
          <wp:inline distT="0" distB="0" distL="0" distR="0" wp14:anchorId="45BCA9F7" wp14:editId="14CE7772">
            <wp:extent cx="5943600" cy="5927725"/>
            <wp:effectExtent l="0" t="0" r="0" b="0"/>
            <wp:docPr id="1793690636" name="图片 3" descr="地图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90636" name="图片 3" descr="地图的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4B7C" w14:textId="77777777" w:rsidR="006B5EA8" w:rsidRDefault="006B5EA8" w:rsidP="009D1DB1"/>
    <w:p w14:paraId="0F495A22" w14:textId="77777777" w:rsidR="006B5EA8" w:rsidRDefault="006B5EA8" w:rsidP="009D1DB1"/>
    <w:p w14:paraId="637E57CC" w14:textId="77777777" w:rsidR="006B5EA8" w:rsidRDefault="006B5EA8" w:rsidP="009D1DB1"/>
    <w:p w14:paraId="3BC76D1C" w14:textId="77777777" w:rsidR="006B5EA8" w:rsidRDefault="006B5EA8" w:rsidP="009D1DB1"/>
    <w:p w14:paraId="76451F06" w14:textId="77777777" w:rsidR="006B5EA8" w:rsidRDefault="006B5EA8" w:rsidP="009D1DB1"/>
    <w:p w14:paraId="042F6975" w14:textId="77777777" w:rsidR="006B5EA8" w:rsidRDefault="006B5EA8" w:rsidP="009D1DB1"/>
    <w:p w14:paraId="113B7F8B" w14:textId="77777777" w:rsidR="006B5EA8" w:rsidRDefault="006B5EA8" w:rsidP="009D1DB1"/>
    <w:p w14:paraId="2500CE59" w14:textId="77777777" w:rsidR="006B5EA8" w:rsidRDefault="006B5EA8" w:rsidP="009D1DB1"/>
    <w:p w14:paraId="2B695A72" w14:textId="77777777" w:rsidR="006B5EA8" w:rsidRDefault="006B5EA8" w:rsidP="009D1DB1"/>
    <w:p w14:paraId="68F073EA" w14:textId="77777777" w:rsidR="006B5EA8" w:rsidRDefault="006B5EA8" w:rsidP="009D1DB1"/>
    <w:p w14:paraId="528807AB" w14:textId="77777777" w:rsidR="006B5EA8" w:rsidRDefault="006B5EA8" w:rsidP="009D1DB1"/>
    <w:p w14:paraId="23140C48" w14:textId="264585F9" w:rsidR="006B5EA8" w:rsidRDefault="006B5EA8" w:rsidP="006B5EA8">
      <w:pPr>
        <w:pStyle w:val="2"/>
      </w:pPr>
      <w:bookmarkStart w:id="13" w:name="_Toc179660915"/>
      <w:r>
        <w:lastRenderedPageBreak/>
        <w:t>SPU</w:t>
      </w:r>
      <w:r>
        <w:rPr>
          <w:rFonts w:hint="eastAsia"/>
        </w:rPr>
        <w:t>属性管理</w:t>
      </w:r>
      <w:bookmarkEnd w:id="13"/>
    </w:p>
    <w:p w14:paraId="75CBCAEB" w14:textId="79520B33" w:rsidR="00C649AE" w:rsidRPr="00C649AE" w:rsidRDefault="00C649AE" w:rsidP="00C649AE">
      <w:pPr>
        <w:ind w:left="720"/>
        <w:rPr>
          <w:rFonts w:hint="eastAsia"/>
        </w:rPr>
      </w:pPr>
      <w:r w:rsidRPr="00C649AE">
        <w:rPr>
          <w:rFonts w:hint="eastAsia"/>
        </w:rPr>
        <w:drawing>
          <wp:inline distT="0" distB="0" distL="0" distR="0" wp14:anchorId="030F508C" wp14:editId="2C6464CA">
            <wp:extent cx="5943600" cy="4053205"/>
            <wp:effectExtent l="0" t="0" r="0" b="4445"/>
            <wp:docPr id="311021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18586" w14:textId="7F5FD6CE" w:rsidR="00F621E3" w:rsidRDefault="008F72E6" w:rsidP="00F621E3">
      <w:r w:rsidRPr="008F72E6">
        <w:lastRenderedPageBreak/>
        <w:drawing>
          <wp:inline distT="0" distB="0" distL="0" distR="0" wp14:anchorId="1AC09420" wp14:editId="64416996">
            <wp:extent cx="5943600" cy="5572125"/>
            <wp:effectExtent l="0" t="0" r="0" b="9525"/>
            <wp:docPr id="1323440037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40037" name="图片 1" descr="图片包含 图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90AE" w14:textId="77777777" w:rsidR="009A6C01" w:rsidRDefault="009A6C01" w:rsidP="00F621E3"/>
    <w:p w14:paraId="13F73D3B" w14:textId="77777777" w:rsidR="009A6C01" w:rsidRDefault="009A6C01" w:rsidP="00F621E3"/>
    <w:p w14:paraId="5FDFBE33" w14:textId="77777777" w:rsidR="009A6C01" w:rsidRDefault="009A6C01" w:rsidP="00F621E3"/>
    <w:p w14:paraId="351BB159" w14:textId="77777777" w:rsidR="009A6C01" w:rsidRDefault="009A6C01" w:rsidP="00F621E3"/>
    <w:p w14:paraId="0608A1DD" w14:textId="77777777" w:rsidR="009A6C01" w:rsidRDefault="009A6C01" w:rsidP="00F621E3"/>
    <w:p w14:paraId="039ACA73" w14:textId="77777777" w:rsidR="009A6C01" w:rsidRDefault="009A6C01" w:rsidP="00F621E3"/>
    <w:p w14:paraId="35424D12" w14:textId="77777777" w:rsidR="009A6C01" w:rsidRDefault="009A6C01" w:rsidP="00F621E3"/>
    <w:p w14:paraId="73D59E67" w14:textId="77777777" w:rsidR="009A6C01" w:rsidRDefault="009A6C01" w:rsidP="00F621E3"/>
    <w:p w14:paraId="3394D1A6" w14:textId="77777777" w:rsidR="009A6C01" w:rsidRDefault="009A6C01" w:rsidP="00F621E3"/>
    <w:p w14:paraId="5F3D1FF7" w14:textId="77777777" w:rsidR="009A6C01" w:rsidRDefault="009A6C01" w:rsidP="00F621E3"/>
    <w:p w14:paraId="6C3603F7" w14:textId="77777777" w:rsidR="009A6C01" w:rsidRDefault="009A6C01" w:rsidP="00F621E3"/>
    <w:p w14:paraId="7AF1A5A4" w14:textId="77777777" w:rsidR="009A6C01" w:rsidRDefault="009A6C01" w:rsidP="00F621E3"/>
    <w:p w14:paraId="0447D498" w14:textId="77777777" w:rsidR="009A6C01" w:rsidRDefault="009A6C01" w:rsidP="00F621E3">
      <w:pPr>
        <w:rPr>
          <w:rFonts w:hint="eastAsia"/>
        </w:rPr>
      </w:pPr>
    </w:p>
    <w:p w14:paraId="4D91477F" w14:textId="1D98A5F3" w:rsidR="009A6C01" w:rsidRDefault="009A6C01" w:rsidP="009A6C01">
      <w:pPr>
        <w:pStyle w:val="2"/>
      </w:pPr>
      <w:bookmarkStart w:id="14" w:name="_Toc179660916"/>
      <w:r>
        <w:rPr>
          <w:rFonts w:hint="eastAsia"/>
        </w:rPr>
        <w:lastRenderedPageBreak/>
        <w:t>员工管理</w:t>
      </w:r>
      <w:bookmarkEnd w:id="14"/>
    </w:p>
    <w:p w14:paraId="3441562D" w14:textId="0FC47907" w:rsidR="0019515A" w:rsidRPr="0019515A" w:rsidRDefault="0019515A" w:rsidP="0019515A">
      <w:pPr>
        <w:ind w:left="720"/>
        <w:rPr>
          <w:rFonts w:hint="eastAsia"/>
        </w:rPr>
      </w:pPr>
      <w:r w:rsidRPr="0019515A">
        <w:rPr>
          <w:rFonts w:hint="eastAsia"/>
        </w:rPr>
        <w:drawing>
          <wp:inline distT="0" distB="0" distL="0" distR="0" wp14:anchorId="3C452207" wp14:editId="396B8D66">
            <wp:extent cx="5943600" cy="4053205"/>
            <wp:effectExtent l="0" t="0" r="0" b="4445"/>
            <wp:docPr id="14013798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A24B" w14:textId="4880BCE9" w:rsidR="009A6C01" w:rsidRDefault="00D2129B" w:rsidP="00F621E3">
      <w:r w:rsidRPr="00D2129B">
        <w:lastRenderedPageBreak/>
        <w:drawing>
          <wp:inline distT="0" distB="0" distL="0" distR="0" wp14:anchorId="0DDC1E80" wp14:editId="0A902B22">
            <wp:extent cx="5943600" cy="6006465"/>
            <wp:effectExtent l="0" t="0" r="0" b="0"/>
            <wp:docPr id="1434925311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25311" name="图片 1" descr="表格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0840" w14:textId="77777777" w:rsidR="006E798D" w:rsidRDefault="006E798D" w:rsidP="00F621E3"/>
    <w:p w14:paraId="6667DA43" w14:textId="77777777" w:rsidR="006E798D" w:rsidRDefault="006E798D" w:rsidP="00F621E3"/>
    <w:p w14:paraId="15284CD0" w14:textId="77777777" w:rsidR="006E798D" w:rsidRDefault="006E798D" w:rsidP="00F621E3"/>
    <w:p w14:paraId="0E84788C" w14:textId="77777777" w:rsidR="006E798D" w:rsidRDefault="006E798D" w:rsidP="00F621E3"/>
    <w:p w14:paraId="23FD6EDA" w14:textId="77777777" w:rsidR="0055779B" w:rsidRDefault="0055779B" w:rsidP="00F621E3"/>
    <w:p w14:paraId="261D2CC5" w14:textId="77777777" w:rsidR="0055779B" w:rsidRDefault="0055779B" w:rsidP="00F621E3"/>
    <w:p w14:paraId="4EEA5F6C" w14:textId="77777777" w:rsidR="0055779B" w:rsidRDefault="0055779B" w:rsidP="00F621E3"/>
    <w:p w14:paraId="5A35A0F7" w14:textId="77777777" w:rsidR="0055779B" w:rsidRDefault="0055779B" w:rsidP="00F621E3"/>
    <w:p w14:paraId="32850CE8" w14:textId="77777777" w:rsidR="0055779B" w:rsidRDefault="0055779B" w:rsidP="00F621E3"/>
    <w:p w14:paraId="55FB01FF" w14:textId="77777777" w:rsidR="0055779B" w:rsidRDefault="0055779B" w:rsidP="00F621E3">
      <w:pPr>
        <w:rPr>
          <w:rFonts w:hint="eastAsia"/>
        </w:rPr>
      </w:pPr>
    </w:p>
    <w:p w14:paraId="33E33EF6" w14:textId="16C13C91" w:rsidR="006E798D" w:rsidRDefault="006E798D" w:rsidP="006E798D">
      <w:pPr>
        <w:pStyle w:val="2"/>
      </w:pPr>
      <w:bookmarkStart w:id="15" w:name="_Toc179660917"/>
      <w:r>
        <w:rPr>
          <w:rFonts w:hint="eastAsia"/>
        </w:rPr>
        <w:lastRenderedPageBreak/>
        <w:t>订单管理</w:t>
      </w:r>
      <w:bookmarkEnd w:id="15"/>
    </w:p>
    <w:p w14:paraId="7827E15F" w14:textId="026E88DA" w:rsidR="0055779B" w:rsidRPr="0055779B" w:rsidRDefault="0055779B" w:rsidP="0055779B">
      <w:pPr>
        <w:ind w:left="720"/>
        <w:rPr>
          <w:rFonts w:hint="eastAsia"/>
        </w:rPr>
      </w:pPr>
      <w:r w:rsidRPr="0055779B">
        <w:rPr>
          <w:rFonts w:hint="eastAsia"/>
        </w:rPr>
        <w:drawing>
          <wp:inline distT="0" distB="0" distL="0" distR="0" wp14:anchorId="27841724" wp14:editId="69A1E69E">
            <wp:extent cx="5943600" cy="5158740"/>
            <wp:effectExtent l="0" t="0" r="0" b="3810"/>
            <wp:docPr id="5895110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6E0F" w14:textId="253F4C4B" w:rsidR="00C43096" w:rsidRDefault="008A36DA" w:rsidP="00C43096">
      <w:r w:rsidRPr="008A36DA">
        <w:lastRenderedPageBreak/>
        <w:drawing>
          <wp:inline distT="0" distB="0" distL="0" distR="0" wp14:anchorId="085E9139" wp14:editId="305F1F95">
            <wp:extent cx="5943600" cy="7482840"/>
            <wp:effectExtent l="0" t="0" r="0" b="3810"/>
            <wp:docPr id="75262341" name="图片 1" descr="日历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2341" name="图片 1" descr="日历&#10;&#10;低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64F0" w14:textId="77777777" w:rsidR="0006666F" w:rsidRDefault="0006666F" w:rsidP="00C43096"/>
    <w:p w14:paraId="051B578D" w14:textId="13FFAC8F" w:rsidR="0006666F" w:rsidRDefault="008A36DA" w:rsidP="00C43096">
      <w:r w:rsidRPr="008A36DA">
        <w:lastRenderedPageBreak/>
        <w:drawing>
          <wp:inline distT="0" distB="0" distL="0" distR="0" wp14:anchorId="528BB7B0" wp14:editId="583879B6">
            <wp:extent cx="5943600" cy="4387215"/>
            <wp:effectExtent l="0" t="0" r="0" b="0"/>
            <wp:docPr id="2074204249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04249" name="图片 1" descr="日历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C1D9" w14:textId="77777777" w:rsidR="0006666F" w:rsidRDefault="0006666F" w:rsidP="00C43096"/>
    <w:p w14:paraId="383F345D" w14:textId="77777777" w:rsidR="0006666F" w:rsidRDefault="0006666F" w:rsidP="00C43096"/>
    <w:p w14:paraId="0D68FCE9" w14:textId="77777777" w:rsidR="0006666F" w:rsidRDefault="0006666F" w:rsidP="00C43096"/>
    <w:p w14:paraId="1CCF9BF8" w14:textId="77777777" w:rsidR="0006666F" w:rsidRDefault="0006666F" w:rsidP="00C43096"/>
    <w:p w14:paraId="3DE1D2F8" w14:textId="77777777" w:rsidR="008A36DA" w:rsidRDefault="008A36DA" w:rsidP="00C43096"/>
    <w:p w14:paraId="17C0641C" w14:textId="77777777" w:rsidR="008A36DA" w:rsidRDefault="008A36DA" w:rsidP="00C43096"/>
    <w:p w14:paraId="7E9596A6" w14:textId="77777777" w:rsidR="008A36DA" w:rsidRDefault="008A36DA" w:rsidP="00C43096"/>
    <w:p w14:paraId="63868439" w14:textId="77777777" w:rsidR="007A4D8B" w:rsidRDefault="007A4D8B" w:rsidP="00C43096"/>
    <w:p w14:paraId="12F574D0" w14:textId="77777777" w:rsidR="007A4D8B" w:rsidRDefault="007A4D8B" w:rsidP="00C43096"/>
    <w:p w14:paraId="034BD0CF" w14:textId="77777777" w:rsidR="007A4D8B" w:rsidRDefault="007A4D8B" w:rsidP="00C43096"/>
    <w:p w14:paraId="48C1A94C" w14:textId="77777777" w:rsidR="007A4D8B" w:rsidRDefault="007A4D8B" w:rsidP="00C43096"/>
    <w:p w14:paraId="42FF0A37" w14:textId="77777777" w:rsidR="007A4D8B" w:rsidRDefault="007A4D8B" w:rsidP="00C43096"/>
    <w:p w14:paraId="5010C586" w14:textId="77777777" w:rsidR="007A4D8B" w:rsidRDefault="007A4D8B" w:rsidP="00C43096"/>
    <w:p w14:paraId="4470A977" w14:textId="77777777" w:rsidR="007A4D8B" w:rsidRDefault="007A4D8B" w:rsidP="00C43096"/>
    <w:p w14:paraId="337B8E53" w14:textId="77777777" w:rsidR="007A4D8B" w:rsidRDefault="007A4D8B" w:rsidP="00C43096"/>
    <w:p w14:paraId="51B7A45C" w14:textId="77777777" w:rsidR="007A4D8B" w:rsidRDefault="007A4D8B" w:rsidP="00C43096"/>
    <w:p w14:paraId="118088DA" w14:textId="77777777" w:rsidR="007A4D8B" w:rsidRDefault="007A4D8B" w:rsidP="00C43096"/>
    <w:p w14:paraId="24BF4471" w14:textId="77777777" w:rsidR="007A4D8B" w:rsidRDefault="007A4D8B" w:rsidP="00C43096"/>
    <w:p w14:paraId="69171BC6" w14:textId="77777777" w:rsidR="007A4D8B" w:rsidRDefault="007A4D8B" w:rsidP="00C43096"/>
    <w:p w14:paraId="3E2D440D" w14:textId="77777777" w:rsidR="007A4D8B" w:rsidRDefault="007A4D8B" w:rsidP="00C43096">
      <w:pPr>
        <w:rPr>
          <w:rFonts w:hint="eastAsia"/>
        </w:rPr>
      </w:pPr>
    </w:p>
    <w:p w14:paraId="6C10739F" w14:textId="7797CDB3" w:rsidR="0006666F" w:rsidRDefault="0006666F" w:rsidP="0006666F">
      <w:pPr>
        <w:pStyle w:val="2"/>
      </w:pPr>
      <w:bookmarkStart w:id="16" w:name="_Toc179660918"/>
      <w:r w:rsidRPr="0006666F">
        <w:rPr>
          <w:rFonts w:hint="eastAsia"/>
        </w:rPr>
        <w:lastRenderedPageBreak/>
        <w:t>数据统计管理</w:t>
      </w:r>
      <w:bookmarkEnd w:id="16"/>
    </w:p>
    <w:p w14:paraId="42F38315" w14:textId="5629B1BD" w:rsidR="007A4D8B" w:rsidRPr="007A4D8B" w:rsidRDefault="00270BA1" w:rsidP="00270BA1">
      <w:pPr>
        <w:ind w:left="720"/>
        <w:rPr>
          <w:rFonts w:hint="eastAsia"/>
        </w:rPr>
      </w:pPr>
      <w:r w:rsidRPr="00270BA1">
        <w:rPr>
          <w:rFonts w:hint="eastAsia"/>
        </w:rPr>
        <w:drawing>
          <wp:inline distT="0" distB="0" distL="0" distR="0" wp14:anchorId="71F405B3" wp14:editId="2074E4E4">
            <wp:extent cx="5943600" cy="2947035"/>
            <wp:effectExtent l="0" t="0" r="0" b="5715"/>
            <wp:docPr id="5184827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F7AE" w14:textId="6B4258C5" w:rsidR="00314530" w:rsidRDefault="00F728BC" w:rsidP="00FB0404">
      <w:pPr>
        <w:rPr>
          <w:rFonts w:hint="eastAsia"/>
        </w:rPr>
      </w:pPr>
      <w:r w:rsidRPr="00F728BC">
        <w:rPr>
          <w:noProof/>
        </w:rPr>
        <w:drawing>
          <wp:inline distT="0" distB="0" distL="0" distR="0" wp14:anchorId="22A71F66" wp14:editId="2594253C">
            <wp:extent cx="5943600" cy="4780280"/>
            <wp:effectExtent l="0" t="0" r="0" b="1270"/>
            <wp:docPr id="305410958" name="图片 2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10958" name="图片 2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5639" w14:textId="1D59256A" w:rsidR="00314530" w:rsidRDefault="00314530" w:rsidP="00314530">
      <w:pPr>
        <w:pStyle w:val="2"/>
      </w:pPr>
      <w:bookmarkStart w:id="17" w:name="_Toc179660919"/>
      <w:r w:rsidRPr="00314530">
        <w:rPr>
          <w:rFonts w:hint="eastAsia"/>
        </w:rPr>
        <w:lastRenderedPageBreak/>
        <w:t>购物车管理</w:t>
      </w:r>
      <w:bookmarkEnd w:id="17"/>
    </w:p>
    <w:p w14:paraId="23418220" w14:textId="6B61B097" w:rsidR="006D6A92" w:rsidRPr="006D6A92" w:rsidRDefault="006D6A92" w:rsidP="006D6A92">
      <w:pPr>
        <w:ind w:left="720"/>
        <w:rPr>
          <w:rFonts w:hint="eastAsia"/>
        </w:rPr>
      </w:pPr>
      <w:r w:rsidRPr="006D6A92">
        <w:rPr>
          <w:rFonts w:hint="eastAsia"/>
        </w:rPr>
        <w:drawing>
          <wp:inline distT="0" distB="0" distL="0" distR="0" wp14:anchorId="134F8513" wp14:editId="441C4961">
            <wp:extent cx="5943600" cy="4996180"/>
            <wp:effectExtent l="0" t="0" r="0" b="0"/>
            <wp:docPr id="19455055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84AB" w14:textId="141EFE38" w:rsidR="00A21A2E" w:rsidRDefault="00495B82" w:rsidP="00314530">
      <w:r w:rsidRPr="00495B82">
        <w:rPr>
          <w:noProof/>
        </w:rPr>
        <w:lastRenderedPageBreak/>
        <w:drawing>
          <wp:inline distT="0" distB="0" distL="0" distR="0" wp14:anchorId="1FE19564" wp14:editId="2DEFC0F1">
            <wp:extent cx="5561556" cy="7551476"/>
            <wp:effectExtent l="0" t="0" r="1270" b="0"/>
            <wp:docPr id="70389917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99173" name="图片 1" descr="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854" cy="75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F51A" w14:textId="28ABCAE7" w:rsidR="00A21A2E" w:rsidRDefault="00876C0F" w:rsidP="00AB6FA4">
      <w:pPr>
        <w:pStyle w:val="2"/>
      </w:pPr>
      <w:bookmarkStart w:id="18" w:name="_Toc179660920"/>
      <w:r w:rsidRPr="00876C0F">
        <w:lastRenderedPageBreak/>
        <w:t>商品浏览</w:t>
      </w:r>
      <w:bookmarkEnd w:id="18"/>
    </w:p>
    <w:p w14:paraId="7C24C68A" w14:textId="762969DF" w:rsidR="004B6D8B" w:rsidRPr="004B6D8B" w:rsidRDefault="004B6D8B" w:rsidP="004B6D8B">
      <w:pPr>
        <w:ind w:left="720"/>
        <w:rPr>
          <w:rFonts w:hint="eastAsia"/>
        </w:rPr>
      </w:pPr>
      <w:r w:rsidRPr="004B6D8B">
        <w:rPr>
          <w:rFonts w:hint="eastAsia"/>
        </w:rPr>
        <w:drawing>
          <wp:inline distT="0" distB="0" distL="0" distR="0" wp14:anchorId="5171136F" wp14:editId="15804464">
            <wp:extent cx="5943600" cy="5146040"/>
            <wp:effectExtent l="0" t="0" r="0" b="0"/>
            <wp:docPr id="15260540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6CB4" w14:textId="0025D635" w:rsidR="00864177" w:rsidRDefault="00AB6FA4" w:rsidP="00876C0F">
      <w:r w:rsidRPr="00AB6FA4">
        <w:rPr>
          <w:noProof/>
        </w:rPr>
        <w:lastRenderedPageBreak/>
        <w:drawing>
          <wp:inline distT="0" distB="0" distL="0" distR="0" wp14:anchorId="5FD471F7" wp14:editId="4515E730">
            <wp:extent cx="5488185" cy="7536101"/>
            <wp:effectExtent l="0" t="0" r="0" b="8255"/>
            <wp:docPr id="717841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41592" name="图片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185" cy="75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A389" w14:textId="77777777" w:rsidR="00B74588" w:rsidRDefault="00B74588" w:rsidP="00876C0F">
      <w:pPr>
        <w:rPr>
          <w:rFonts w:hint="eastAsia"/>
        </w:rPr>
      </w:pPr>
    </w:p>
    <w:p w14:paraId="570B406E" w14:textId="468B28C0" w:rsidR="00864177" w:rsidRDefault="00864177" w:rsidP="00864177">
      <w:pPr>
        <w:pStyle w:val="2"/>
      </w:pPr>
      <w:bookmarkStart w:id="19" w:name="_Toc179660921"/>
      <w:r w:rsidRPr="00864177">
        <w:lastRenderedPageBreak/>
        <w:t>地址管理</w:t>
      </w:r>
      <w:bookmarkEnd w:id="19"/>
    </w:p>
    <w:p w14:paraId="2D0AC484" w14:textId="3E5A0C94" w:rsidR="00B74588" w:rsidRPr="00B74588" w:rsidRDefault="00656BF1" w:rsidP="00B74588">
      <w:pPr>
        <w:ind w:left="720"/>
        <w:rPr>
          <w:rFonts w:hint="eastAsia"/>
        </w:rPr>
      </w:pPr>
      <w:r w:rsidRPr="00656BF1">
        <w:rPr>
          <w:rFonts w:hint="eastAsia"/>
        </w:rPr>
        <w:drawing>
          <wp:inline distT="0" distB="0" distL="0" distR="0" wp14:anchorId="50D51A3E" wp14:editId="20403144">
            <wp:extent cx="5943600" cy="5309235"/>
            <wp:effectExtent l="0" t="0" r="0" b="5715"/>
            <wp:docPr id="4010479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8C10" w14:textId="6EC979C8" w:rsidR="0054545B" w:rsidRDefault="002E074A" w:rsidP="0054545B">
      <w:r w:rsidRPr="002E074A">
        <w:rPr>
          <w:noProof/>
        </w:rPr>
        <w:lastRenderedPageBreak/>
        <w:drawing>
          <wp:inline distT="0" distB="0" distL="0" distR="0" wp14:anchorId="2DA1F9CB" wp14:editId="540B4E0B">
            <wp:extent cx="5943600" cy="5812790"/>
            <wp:effectExtent l="0" t="0" r="0" b="0"/>
            <wp:docPr id="2076672939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72939" name="图片 1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7F89" w14:textId="77777777" w:rsidR="00BC6613" w:rsidRDefault="00BC6613" w:rsidP="0054545B"/>
    <w:p w14:paraId="3232EF74" w14:textId="77777777" w:rsidR="00BC6613" w:rsidRDefault="00BC6613" w:rsidP="0054545B"/>
    <w:p w14:paraId="473B2689" w14:textId="77777777" w:rsidR="00BC6613" w:rsidRDefault="00BC6613" w:rsidP="0054545B"/>
    <w:p w14:paraId="5F5F8BDD" w14:textId="77777777" w:rsidR="00BC6613" w:rsidRDefault="00BC6613" w:rsidP="0054545B"/>
    <w:p w14:paraId="72F7C197" w14:textId="77777777" w:rsidR="00BC6613" w:rsidRDefault="00BC6613" w:rsidP="0054545B"/>
    <w:p w14:paraId="6B54F4F0" w14:textId="77777777" w:rsidR="00BC6613" w:rsidRDefault="00BC6613" w:rsidP="0054545B"/>
    <w:p w14:paraId="49B20526" w14:textId="77777777" w:rsidR="00BC6613" w:rsidRDefault="00BC6613" w:rsidP="0054545B"/>
    <w:p w14:paraId="3593A7C8" w14:textId="77777777" w:rsidR="00BC6613" w:rsidRDefault="00BC6613" w:rsidP="0054545B"/>
    <w:p w14:paraId="7DB7C979" w14:textId="77777777" w:rsidR="00BC6613" w:rsidRDefault="00BC6613" w:rsidP="0054545B"/>
    <w:p w14:paraId="70C11A65" w14:textId="77777777" w:rsidR="00BC6613" w:rsidRDefault="00BC6613" w:rsidP="0054545B"/>
    <w:p w14:paraId="1F412649" w14:textId="77777777" w:rsidR="00BC6613" w:rsidRPr="00BC6613" w:rsidRDefault="00BC6613" w:rsidP="00BC6613">
      <w:pPr>
        <w:rPr>
          <w:rFonts w:hint="eastAsia"/>
        </w:rPr>
      </w:pPr>
    </w:p>
    <w:p w14:paraId="2E1521F8" w14:textId="0232C5D0" w:rsidR="0092344F" w:rsidRPr="00A554B2" w:rsidRDefault="001A2721" w:rsidP="00A554B2">
      <w:pPr>
        <w:pStyle w:val="1"/>
        <w:rPr>
          <w:sz w:val="32"/>
          <w:szCs w:val="22"/>
        </w:rPr>
      </w:pPr>
      <w:bookmarkStart w:id="20" w:name="_Toc179660922"/>
      <w:r w:rsidRPr="001A2721">
        <w:rPr>
          <w:rFonts w:hint="eastAsia"/>
          <w:sz w:val="32"/>
          <w:szCs w:val="22"/>
        </w:rPr>
        <w:lastRenderedPageBreak/>
        <w:t>参与类图</w:t>
      </w:r>
      <w:bookmarkEnd w:id="20"/>
    </w:p>
    <w:p w14:paraId="4F06D94A" w14:textId="3A84EAFD" w:rsidR="0092344F" w:rsidRDefault="00A554B2">
      <w:r w:rsidRPr="00A554B2">
        <w:rPr>
          <w:noProof/>
        </w:rPr>
        <w:drawing>
          <wp:inline distT="0" distB="0" distL="0" distR="0" wp14:anchorId="1837C42E" wp14:editId="7DFD94C0">
            <wp:extent cx="5943600" cy="5018405"/>
            <wp:effectExtent l="0" t="0" r="0" b="0"/>
            <wp:docPr id="150173200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2008" name="图片 1" descr="图示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341E" w14:textId="77777777" w:rsidR="00A554B2" w:rsidRDefault="00A554B2"/>
    <w:p w14:paraId="1E1988A6" w14:textId="77777777" w:rsidR="00A554B2" w:rsidRDefault="00A554B2"/>
    <w:p w14:paraId="00252D2D" w14:textId="77777777" w:rsidR="00A554B2" w:rsidRDefault="00A554B2"/>
    <w:p w14:paraId="75CAD991" w14:textId="77777777" w:rsidR="00A554B2" w:rsidRDefault="00A554B2"/>
    <w:p w14:paraId="404F659C" w14:textId="77777777" w:rsidR="00A554B2" w:rsidRDefault="00A554B2"/>
    <w:p w14:paraId="50B2B368" w14:textId="77777777" w:rsidR="00A554B2" w:rsidRDefault="00A554B2"/>
    <w:p w14:paraId="07D81BDD" w14:textId="77777777" w:rsidR="00A554B2" w:rsidRDefault="00A554B2"/>
    <w:p w14:paraId="221DA2C1" w14:textId="77777777" w:rsidR="00A554B2" w:rsidRDefault="00A554B2"/>
    <w:p w14:paraId="31D98393" w14:textId="77777777" w:rsidR="00A554B2" w:rsidRDefault="00A554B2"/>
    <w:p w14:paraId="1B5EABEC" w14:textId="77777777" w:rsidR="00A554B2" w:rsidRDefault="00A554B2"/>
    <w:p w14:paraId="154B1D4B" w14:textId="77777777" w:rsidR="00A554B2" w:rsidRDefault="00A554B2"/>
    <w:p w14:paraId="50AB06A2" w14:textId="77777777" w:rsidR="00A554B2" w:rsidRDefault="00A554B2"/>
    <w:p w14:paraId="0CFFFAA6" w14:textId="77777777" w:rsidR="00A554B2" w:rsidRDefault="00A554B2"/>
    <w:p w14:paraId="45275930" w14:textId="77777777" w:rsidR="00A554B2" w:rsidRDefault="00A554B2"/>
    <w:p w14:paraId="28792E0A" w14:textId="77777777" w:rsidR="00A554B2" w:rsidRDefault="00A554B2"/>
    <w:p w14:paraId="1D310E77" w14:textId="77777777" w:rsidR="00A554B2" w:rsidRDefault="00A554B2"/>
    <w:p w14:paraId="12B69284" w14:textId="011F81D6" w:rsidR="00A554B2" w:rsidRDefault="00A554B2">
      <w:r w:rsidRPr="0044059B">
        <w:rPr>
          <w:noProof/>
        </w:rPr>
        <w:lastRenderedPageBreak/>
        <w:drawing>
          <wp:inline distT="0" distB="0" distL="0" distR="0" wp14:anchorId="30C4A4D7" wp14:editId="75989635">
            <wp:extent cx="5943600" cy="7336790"/>
            <wp:effectExtent l="0" t="0" r="0" b="0"/>
            <wp:docPr id="1353518915" name="图片 12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8915" name="图片 12" descr="图示, 工程绘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4B2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2FE8E8" w14:textId="77777777" w:rsidR="00E972B1" w:rsidRDefault="00E972B1">
      <w:pPr>
        <w:spacing w:line="240" w:lineRule="auto"/>
      </w:pPr>
      <w:r>
        <w:separator/>
      </w:r>
    </w:p>
  </w:endnote>
  <w:endnote w:type="continuationSeparator" w:id="0">
    <w:p w14:paraId="1FC1D661" w14:textId="77777777" w:rsidR="00E972B1" w:rsidRDefault="00E972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  <w:gridCol w:w="3162"/>
    </w:tblGrid>
    <w:tr w:rsidR="001B1B18" w14:paraId="1080AE40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A38284D" w14:textId="77777777" w:rsidR="001B1B18" w:rsidRDefault="00000000">
          <w:pPr>
            <w:ind w:right="360"/>
          </w:pPr>
          <w:r>
            <w:rPr>
              <w:rFonts w:ascii="Times New Roman"/>
              <w:i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76EE9B7" w14:textId="77777777" w:rsidR="001B1B18" w:rsidRDefault="00000000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二十岁离异带五娃</w:t>
          </w:r>
          <w:r>
            <w:rPr>
              <w:rFonts w:ascii="Times New Roman"/>
            </w:rPr>
            <w:t>, 2000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508DFDC" w14:textId="77777777" w:rsidR="001B1B18" w:rsidRDefault="00000000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f1"/>
              <w:rFonts w:ascii="Times New Roman"/>
            </w:rPr>
            <w:fldChar w:fldCharType="begin"/>
          </w:r>
          <w:r>
            <w:rPr>
              <w:rStyle w:val="af1"/>
              <w:rFonts w:ascii="Times New Roman"/>
            </w:rPr>
            <w:instrText xml:space="preserve"> PAGE </w:instrText>
          </w:r>
          <w:r>
            <w:rPr>
              <w:rStyle w:val="af1"/>
              <w:rFonts w:ascii="Times New Roman"/>
            </w:rPr>
            <w:fldChar w:fldCharType="separate"/>
          </w:r>
          <w:r>
            <w:rPr>
              <w:rStyle w:val="af1"/>
              <w:rFonts w:ascii="Times New Roman"/>
            </w:rPr>
            <w:t>26</w:t>
          </w:r>
          <w:r>
            <w:rPr>
              <w:rStyle w:val="af1"/>
              <w:rFonts w:ascii="Times New Roman"/>
            </w:rPr>
            <w:fldChar w:fldCharType="end"/>
          </w:r>
        </w:p>
      </w:tc>
    </w:tr>
  </w:tbl>
  <w:p w14:paraId="33A990FC" w14:textId="77777777" w:rsidR="001B1B18" w:rsidRDefault="001B1B1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065112" w14:textId="77777777" w:rsidR="00E972B1" w:rsidRDefault="00E972B1">
      <w:pPr>
        <w:spacing w:line="240" w:lineRule="auto"/>
      </w:pPr>
      <w:r>
        <w:separator/>
      </w:r>
    </w:p>
  </w:footnote>
  <w:footnote w:type="continuationSeparator" w:id="0">
    <w:p w14:paraId="621B74A3" w14:textId="77777777" w:rsidR="00E972B1" w:rsidRDefault="00E972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B1B18" w14:paraId="65F2B45B" w14:textId="77777777">
      <w:tc>
        <w:tcPr>
          <w:tcW w:w="6379" w:type="dxa"/>
        </w:tcPr>
        <w:p w14:paraId="7CCF5DF8" w14:textId="77777777" w:rsidR="001B1B18" w:rsidRDefault="00000000">
          <w:r>
            <w:rPr>
              <w:rFonts w:hint="eastAsia"/>
            </w:rPr>
            <w:t>丰收宝盒</w:t>
          </w:r>
        </w:p>
      </w:tc>
      <w:tc>
        <w:tcPr>
          <w:tcW w:w="3179" w:type="dxa"/>
        </w:tcPr>
        <w:p w14:paraId="3A54E56F" w14:textId="77777777" w:rsidR="001B1B18" w:rsidRDefault="00000000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 w:rsidR="001B1B18" w14:paraId="596F80E3" w14:textId="77777777">
      <w:tc>
        <w:tcPr>
          <w:tcW w:w="6379" w:type="dxa"/>
        </w:tcPr>
        <w:p w14:paraId="2AFDE984" w14:textId="7E3E58DD" w:rsidR="001B1B18" w:rsidRDefault="00000000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536E49">
            <w:rPr>
              <w:rFonts w:ascii="Times New Roman" w:hint="eastAsia"/>
            </w:rPr>
            <w:t>设计文档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69F43A5A" w14:textId="32791C51" w:rsidR="001B1B18" w:rsidRDefault="00000000">
          <w:r>
            <w:rPr>
              <w:rFonts w:ascii="Times New Roman"/>
            </w:rPr>
            <w:t xml:space="preserve">  Date:  &lt;</w:t>
          </w:r>
          <w:r>
            <w:rPr>
              <w:rFonts w:ascii="Times New Roman" w:hint="eastAsia"/>
            </w:rPr>
            <w:t>09</w:t>
          </w:r>
          <w:r>
            <w:rPr>
              <w:rFonts w:ascii="Times New Roman"/>
            </w:rPr>
            <w:t>/</w:t>
          </w:r>
          <w:r w:rsidR="00536E49">
            <w:rPr>
              <w:rFonts w:ascii="Times New Roman" w:hint="eastAsia"/>
            </w:rPr>
            <w:t>26</w:t>
          </w:r>
          <w:r>
            <w:rPr>
              <w:rFonts w:ascii="Times New Roman"/>
            </w:rPr>
            <w:t>/</w:t>
          </w:r>
          <w:r>
            <w:rPr>
              <w:rFonts w:ascii="Times New Roman" w:hint="eastAsia"/>
            </w:rPr>
            <w:t>2024</w:t>
          </w:r>
          <w:r>
            <w:rPr>
              <w:rFonts w:ascii="Times New Roman"/>
            </w:rPr>
            <w:t>&gt;</w:t>
          </w:r>
        </w:p>
      </w:tc>
    </w:tr>
    <w:tr w:rsidR="001B1B18" w14:paraId="791633E7" w14:textId="77777777">
      <w:tc>
        <w:tcPr>
          <w:tcW w:w="9558" w:type="dxa"/>
          <w:gridSpan w:val="2"/>
        </w:tcPr>
        <w:p w14:paraId="25B0576A" w14:textId="77777777" w:rsidR="001B1B18" w:rsidRDefault="00000000">
          <w:r>
            <w:rPr>
              <w:rFonts w:ascii="Times New Roman"/>
            </w:rPr>
            <w:t>&lt;document identifier&gt;</w:t>
          </w:r>
        </w:p>
      </w:tc>
    </w:tr>
  </w:tbl>
  <w:p w14:paraId="63D2202C" w14:textId="77777777" w:rsidR="001B1B18" w:rsidRDefault="001B1B18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36C27B"/>
    <w:multiLevelType w:val="multilevel"/>
    <w:tmpl w:val="9136C2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A8D6A364"/>
    <w:multiLevelType w:val="multilevel"/>
    <w:tmpl w:val="A8D6A36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AC2045AA"/>
    <w:multiLevelType w:val="multilevel"/>
    <w:tmpl w:val="AC2045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C53F9FE0"/>
    <w:multiLevelType w:val="singleLevel"/>
    <w:tmpl w:val="C53F9FE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DD7DAAB1"/>
    <w:multiLevelType w:val="multilevel"/>
    <w:tmpl w:val="DD7DAA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E65691D9"/>
    <w:multiLevelType w:val="multilevel"/>
    <w:tmpl w:val="E65691D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F74D90A0"/>
    <w:multiLevelType w:val="multilevel"/>
    <w:tmpl w:val="F74D90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FFFFFFFB"/>
    <w:multiLevelType w:val="multilevel"/>
    <w:tmpl w:val="FFFFFFFB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8" w15:restartNumberingAfterBreak="0">
    <w:nsid w:val="0521B03C"/>
    <w:multiLevelType w:val="multilevel"/>
    <w:tmpl w:val="0521B0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0B8D48E3"/>
    <w:multiLevelType w:val="multilevel"/>
    <w:tmpl w:val="E6EEBE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BF1AEA"/>
    <w:multiLevelType w:val="hybridMultilevel"/>
    <w:tmpl w:val="BA92E320"/>
    <w:lvl w:ilvl="0" w:tplc="ED883886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1" w15:restartNumberingAfterBreak="0">
    <w:nsid w:val="0E5D493D"/>
    <w:multiLevelType w:val="multilevel"/>
    <w:tmpl w:val="C24451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3F01A7"/>
    <w:multiLevelType w:val="multilevel"/>
    <w:tmpl w:val="103F01A7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{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{"/>
      <w:lvlJc w:val="left"/>
      <w:pPr>
        <w:tabs>
          <w:tab w:val="left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{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{"/>
      <w:lvlJc w:val="left"/>
      <w:pPr>
        <w:tabs>
          <w:tab w:val="left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{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1F191F"/>
    <w:multiLevelType w:val="multilevel"/>
    <w:tmpl w:val="1C1F191F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4" w15:restartNumberingAfterBreak="0">
    <w:nsid w:val="1FB812AE"/>
    <w:multiLevelType w:val="multilevel"/>
    <w:tmpl w:val="80EA1C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FB5DAA"/>
    <w:multiLevelType w:val="multilevel"/>
    <w:tmpl w:val="24FB5DAA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6" w15:restartNumberingAfterBreak="0">
    <w:nsid w:val="2BEA786F"/>
    <w:multiLevelType w:val="multilevel"/>
    <w:tmpl w:val="2744EA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F44AF5"/>
    <w:multiLevelType w:val="multilevel"/>
    <w:tmpl w:val="37F44AF5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8" w15:restartNumberingAfterBreak="0">
    <w:nsid w:val="38A3751D"/>
    <w:multiLevelType w:val="multilevel"/>
    <w:tmpl w:val="38A3751D"/>
    <w:lvl w:ilvl="0">
      <w:start w:val="1"/>
      <w:numFmt w:val="none"/>
      <w:pStyle w:val="Bullet"/>
      <w:lvlText w:val="?"/>
      <w:lvlJc w:val="left"/>
      <w:pPr>
        <w:ind w:left="1440" w:hanging="360"/>
      </w:pPr>
      <w:rPr>
        <w:rFonts w:ascii="Times New Roman" w:hAnsi="Times New Roman" w:hint="default"/>
        <w:sz w:val="16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C362163"/>
    <w:multiLevelType w:val="multilevel"/>
    <w:tmpl w:val="FDA2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D36F5A"/>
    <w:multiLevelType w:val="multilevel"/>
    <w:tmpl w:val="40B010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7D50A1"/>
    <w:multiLevelType w:val="multilevel"/>
    <w:tmpl w:val="C83E91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2F6756"/>
    <w:multiLevelType w:val="multilevel"/>
    <w:tmpl w:val="1E84F1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E114C9"/>
    <w:multiLevelType w:val="multilevel"/>
    <w:tmpl w:val="55E114C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 w15:restartNumberingAfterBreak="0">
    <w:nsid w:val="58376BFE"/>
    <w:multiLevelType w:val="multilevel"/>
    <w:tmpl w:val="86063C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185A42"/>
    <w:multiLevelType w:val="multilevel"/>
    <w:tmpl w:val="67185A42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6" w15:restartNumberingAfterBreak="0">
    <w:nsid w:val="6A04624D"/>
    <w:multiLevelType w:val="multilevel"/>
    <w:tmpl w:val="B9FCAD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2468AE"/>
    <w:multiLevelType w:val="multilevel"/>
    <w:tmpl w:val="6C2468AE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8" w15:restartNumberingAfterBreak="0">
    <w:nsid w:val="6DB05A07"/>
    <w:multiLevelType w:val="multilevel"/>
    <w:tmpl w:val="6DB05A07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9" w15:restartNumberingAfterBreak="0">
    <w:nsid w:val="6E1A2A9B"/>
    <w:multiLevelType w:val="multilevel"/>
    <w:tmpl w:val="85381C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5D0B07"/>
    <w:multiLevelType w:val="multilevel"/>
    <w:tmpl w:val="591AD4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9F6A22"/>
    <w:multiLevelType w:val="multilevel"/>
    <w:tmpl w:val="779F6A22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num w:numId="1" w16cid:durableId="1076322979">
    <w:abstractNumId w:val="7"/>
  </w:num>
  <w:num w:numId="2" w16cid:durableId="59983119">
    <w:abstractNumId w:val="18"/>
  </w:num>
  <w:num w:numId="3" w16cid:durableId="848955853">
    <w:abstractNumId w:val="2"/>
  </w:num>
  <w:num w:numId="4" w16cid:durableId="1172452387">
    <w:abstractNumId w:val="3"/>
  </w:num>
  <w:num w:numId="5" w16cid:durableId="1578439560">
    <w:abstractNumId w:val="8"/>
  </w:num>
  <w:num w:numId="6" w16cid:durableId="780613782">
    <w:abstractNumId w:val="0"/>
  </w:num>
  <w:num w:numId="7" w16cid:durableId="880173925">
    <w:abstractNumId w:val="6"/>
  </w:num>
  <w:num w:numId="8" w16cid:durableId="706754331">
    <w:abstractNumId w:val="1"/>
  </w:num>
  <w:num w:numId="9" w16cid:durableId="1085299941">
    <w:abstractNumId w:val="23"/>
  </w:num>
  <w:num w:numId="10" w16cid:durableId="528689040">
    <w:abstractNumId w:val="5"/>
  </w:num>
  <w:num w:numId="11" w16cid:durableId="223100305">
    <w:abstractNumId w:val="4"/>
  </w:num>
  <w:num w:numId="12" w16cid:durableId="764304166">
    <w:abstractNumId w:val="15"/>
  </w:num>
  <w:num w:numId="13" w16cid:durableId="1126389845">
    <w:abstractNumId w:val="13"/>
  </w:num>
  <w:num w:numId="14" w16cid:durableId="1567570866">
    <w:abstractNumId w:val="31"/>
  </w:num>
  <w:num w:numId="15" w16cid:durableId="1917011935">
    <w:abstractNumId w:val="27"/>
  </w:num>
  <w:num w:numId="16" w16cid:durableId="1995909125">
    <w:abstractNumId w:val="17"/>
  </w:num>
  <w:num w:numId="17" w16cid:durableId="2090810761">
    <w:abstractNumId w:val="25"/>
  </w:num>
  <w:num w:numId="18" w16cid:durableId="856385628">
    <w:abstractNumId w:val="28"/>
  </w:num>
  <w:num w:numId="19" w16cid:durableId="311911441">
    <w:abstractNumId w:val="12"/>
  </w:num>
  <w:num w:numId="20" w16cid:durableId="2005160365">
    <w:abstractNumId w:val="10"/>
  </w:num>
  <w:num w:numId="21" w16cid:durableId="306475091">
    <w:abstractNumId w:val="11"/>
  </w:num>
  <w:num w:numId="22" w16cid:durableId="252054956">
    <w:abstractNumId w:val="30"/>
  </w:num>
  <w:num w:numId="23" w16cid:durableId="197162625">
    <w:abstractNumId w:val="19"/>
  </w:num>
  <w:num w:numId="24" w16cid:durableId="100343950">
    <w:abstractNumId w:val="9"/>
  </w:num>
  <w:num w:numId="25" w16cid:durableId="916019742">
    <w:abstractNumId w:val="14"/>
  </w:num>
  <w:num w:numId="26" w16cid:durableId="1449662626">
    <w:abstractNumId w:val="26"/>
  </w:num>
  <w:num w:numId="27" w16cid:durableId="774053873">
    <w:abstractNumId w:val="7"/>
  </w:num>
  <w:num w:numId="28" w16cid:durableId="640427251">
    <w:abstractNumId w:val="7"/>
  </w:num>
  <w:num w:numId="29" w16cid:durableId="1342975310">
    <w:abstractNumId w:val="7"/>
  </w:num>
  <w:num w:numId="30" w16cid:durableId="1744790005">
    <w:abstractNumId w:val="21"/>
  </w:num>
  <w:num w:numId="31" w16cid:durableId="2034917597">
    <w:abstractNumId w:val="20"/>
  </w:num>
  <w:num w:numId="32" w16cid:durableId="655574022">
    <w:abstractNumId w:val="22"/>
  </w:num>
  <w:num w:numId="33" w16cid:durableId="1343045272">
    <w:abstractNumId w:val="29"/>
  </w:num>
  <w:num w:numId="34" w16cid:durableId="1415517579">
    <w:abstractNumId w:val="24"/>
  </w:num>
  <w:num w:numId="35" w16cid:durableId="2081906015">
    <w:abstractNumId w:val="16"/>
  </w:num>
  <w:num w:numId="36" w16cid:durableId="10782864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attachedTemplate r:id="rId1"/>
  <w:defaultTabStop w:val="720"/>
  <w:doNotHyphenateCap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DM3NjA2MzFhYzFkYTMwNDQwZTI3NWE3YTk1MzI0MWIifQ=="/>
  </w:docVars>
  <w:rsids>
    <w:rsidRoot w:val="7E5E68EF"/>
    <w:rsid w:val="0006666F"/>
    <w:rsid w:val="000674E5"/>
    <w:rsid w:val="0008590A"/>
    <w:rsid w:val="001065C7"/>
    <w:rsid w:val="00133071"/>
    <w:rsid w:val="001472F1"/>
    <w:rsid w:val="00185FBB"/>
    <w:rsid w:val="00186DDA"/>
    <w:rsid w:val="0019515A"/>
    <w:rsid w:val="001A2721"/>
    <w:rsid w:val="001B1B18"/>
    <w:rsid w:val="001C403F"/>
    <w:rsid w:val="0020630B"/>
    <w:rsid w:val="00234A4E"/>
    <w:rsid w:val="002437C7"/>
    <w:rsid w:val="00266773"/>
    <w:rsid w:val="00270BA1"/>
    <w:rsid w:val="002B6D8D"/>
    <w:rsid w:val="002E074A"/>
    <w:rsid w:val="002E0E76"/>
    <w:rsid w:val="00314530"/>
    <w:rsid w:val="00323572"/>
    <w:rsid w:val="00327C30"/>
    <w:rsid w:val="003303CF"/>
    <w:rsid w:val="003717F6"/>
    <w:rsid w:val="00387E48"/>
    <w:rsid w:val="004250BD"/>
    <w:rsid w:val="0044059B"/>
    <w:rsid w:val="00483AAE"/>
    <w:rsid w:val="00495B82"/>
    <w:rsid w:val="004B6D8B"/>
    <w:rsid w:val="004D45CB"/>
    <w:rsid w:val="004F0971"/>
    <w:rsid w:val="004F0D38"/>
    <w:rsid w:val="00505E5C"/>
    <w:rsid w:val="005252A2"/>
    <w:rsid w:val="00536E49"/>
    <w:rsid w:val="00537E2D"/>
    <w:rsid w:val="0054545B"/>
    <w:rsid w:val="0055779B"/>
    <w:rsid w:val="005978D5"/>
    <w:rsid w:val="005A53C6"/>
    <w:rsid w:val="00604AF0"/>
    <w:rsid w:val="00656BF1"/>
    <w:rsid w:val="00682647"/>
    <w:rsid w:val="00686B39"/>
    <w:rsid w:val="00687E8E"/>
    <w:rsid w:val="006B5EA8"/>
    <w:rsid w:val="006C5138"/>
    <w:rsid w:val="006D6A92"/>
    <w:rsid w:val="006E798D"/>
    <w:rsid w:val="00712361"/>
    <w:rsid w:val="00730B70"/>
    <w:rsid w:val="00756221"/>
    <w:rsid w:val="00762CA5"/>
    <w:rsid w:val="007949A9"/>
    <w:rsid w:val="007A4D8B"/>
    <w:rsid w:val="007A7EEE"/>
    <w:rsid w:val="007B227B"/>
    <w:rsid w:val="007D7AA9"/>
    <w:rsid w:val="008104DD"/>
    <w:rsid w:val="008464A3"/>
    <w:rsid w:val="00864177"/>
    <w:rsid w:val="00876C0F"/>
    <w:rsid w:val="008A1A97"/>
    <w:rsid w:val="008A282A"/>
    <w:rsid w:val="008A36DA"/>
    <w:rsid w:val="008F72E6"/>
    <w:rsid w:val="0092344F"/>
    <w:rsid w:val="00962DAE"/>
    <w:rsid w:val="009908DE"/>
    <w:rsid w:val="009A37FF"/>
    <w:rsid w:val="009A4720"/>
    <w:rsid w:val="009A6C01"/>
    <w:rsid w:val="009B0885"/>
    <w:rsid w:val="009D1DB1"/>
    <w:rsid w:val="009E35AE"/>
    <w:rsid w:val="00A0269A"/>
    <w:rsid w:val="00A21A2E"/>
    <w:rsid w:val="00A379C8"/>
    <w:rsid w:val="00A4197C"/>
    <w:rsid w:val="00A554B2"/>
    <w:rsid w:val="00AA3D18"/>
    <w:rsid w:val="00AA58F4"/>
    <w:rsid w:val="00AB6FA4"/>
    <w:rsid w:val="00AC7A06"/>
    <w:rsid w:val="00B47702"/>
    <w:rsid w:val="00B47EDF"/>
    <w:rsid w:val="00B74588"/>
    <w:rsid w:val="00BC6613"/>
    <w:rsid w:val="00BD1CD0"/>
    <w:rsid w:val="00BF558D"/>
    <w:rsid w:val="00C43096"/>
    <w:rsid w:val="00C45FAC"/>
    <w:rsid w:val="00C54532"/>
    <w:rsid w:val="00C62967"/>
    <w:rsid w:val="00C649AE"/>
    <w:rsid w:val="00CA0694"/>
    <w:rsid w:val="00CB15A7"/>
    <w:rsid w:val="00CD0664"/>
    <w:rsid w:val="00CE7C7C"/>
    <w:rsid w:val="00D002F5"/>
    <w:rsid w:val="00D036E9"/>
    <w:rsid w:val="00D204D2"/>
    <w:rsid w:val="00D2129B"/>
    <w:rsid w:val="00D24656"/>
    <w:rsid w:val="00D34EF1"/>
    <w:rsid w:val="00D60982"/>
    <w:rsid w:val="00D92D21"/>
    <w:rsid w:val="00DA6D20"/>
    <w:rsid w:val="00DC3A30"/>
    <w:rsid w:val="00DD00AD"/>
    <w:rsid w:val="00DE17DE"/>
    <w:rsid w:val="00DF52AC"/>
    <w:rsid w:val="00E07540"/>
    <w:rsid w:val="00E36B43"/>
    <w:rsid w:val="00E46EBB"/>
    <w:rsid w:val="00E81D0E"/>
    <w:rsid w:val="00E93F28"/>
    <w:rsid w:val="00E972B1"/>
    <w:rsid w:val="00F06353"/>
    <w:rsid w:val="00F4369B"/>
    <w:rsid w:val="00F621E3"/>
    <w:rsid w:val="00F62C43"/>
    <w:rsid w:val="00F728BC"/>
    <w:rsid w:val="00FB0404"/>
    <w:rsid w:val="00FC0786"/>
    <w:rsid w:val="00FD089B"/>
    <w:rsid w:val="00FD1265"/>
    <w:rsid w:val="00FD329C"/>
    <w:rsid w:val="00FD6158"/>
    <w:rsid w:val="00FE141B"/>
    <w:rsid w:val="00FF4F9D"/>
    <w:rsid w:val="00FF5C54"/>
    <w:rsid w:val="1087237D"/>
    <w:rsid w:val="188466B7"/>
    <w:rsid w:val="1C46773D"/>
    <w:rsid w:val="28816EF1"/>
    <w:rsid w:val="2E692F20"/>
    <w:rsid w:val="3C612A9D"/>
    <w:rsid w:val="4F110072"/>
    <w:rsid w:val="5A64198B"/>
    <w:rsid w:val="5B856A14"/>
    <w:rsid w:val="616C5608"/>
    <w:rsid w:val="64B82973"/>
    <w:rsid w:val="6BB73B75"/>
    <w:rsid w:val="6F3E05A4"/>
    <w:rsid w:val="7E5E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17CBA0"/>
  <w15:docId w15:val="{28AA19BF-FDF2-4775-9F47-2D76F24D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2"/>
    <w:lsdException w:name="heading 2" w:uiPriority="2"/>
    <w:lsdException w:name="heading 3" w:uiPriority="2"/>
    <w:lsdException w:name="heading 4" w:uiPriority="2"/>
    <w:lsdException w:name="heading 5" w:uiPriority="2"/>
    <w:lsdException w:name="heading 6" w:uiPriority="2"/>
    <w:lsdException w:name="heading 7" w:uiPriority="2"/>
    <w:lsdException w:name="heading 8" w:uiPriority="2"/>
    <w:lsdException w:name="heading 9" w:uiPriority="2"/>
    <w:lsdException w:name="toc 1" w:uiPriority="39"/>
    <w:lsdException w:name="toc 2" w:uiPriority="39"/>
    <w:lsdException w:name="toc 3" w:uiPriority="2"/>
    <w:lsdException w:name="toc 4" w:uiPriority="2"/>
    <w:lsdException w:name="toc 5" w:uiPriority="2"/>
    <w:lsdException w:name="toc 6" w:uiPriority="2"/>
    <w:lsdException w:name="toc 7" w:uiPriority="2"/>
    <w:lsdException w:name="toc 8" w:uiPriority="2"/>
    <w:lsdException w:name="toc 9" w:uiPriority="2"/>
    <w:lsdException w:name="caption" w:semiHidden="1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spacing w:line="240" w:lineRule="atLeast"/>
    </w:pPr>
    <w:rPr>
      <w:rFonts w:ascii="宋体"/>
    </w:rPr>
  </w:style>
  <w:style w:type="paragraph" w:styleId="1">
    <w:name w:val="heading 1"/>
    <w:basedOn w:val="a"/>
    <w:next w:val="a"/>
    <w:uiPriority w:val="2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uiPriority w:val="2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uiPriority w:val="2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uiPriority w:val="2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uiPriority w:val="2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uiPriority w:val="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uiPriority w:val="2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uiPriority w:val="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uiPriority w:val="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2"/>
    <w:pPr>
      <w:ind w:left="1200"/>
    </w:pPr>
  </w:style>
  <w:style w:type="paragraph" w:styleId="a3">
    <w:name w:val="Normal Indent"/>
    <w:basedOn w:val="a"/>
    <w:pPr>
      <w:ind w:left="900" w:hanging="900"/>
    </w:pPr>
  </w:style>
  <w:style w:type="paragraph" w:styleId="a4">
    <w:name w:val="Document Map"/>
    <w:basedOn w:val="a"/>
    <w:pPr>
      <w:shd w:val="clear" w:color="auto" w:fill="000080"/>
    </w:pPr>
  </w:style>
  <w:style w:type="paragraph" w:styleId="a5">
    <w:name w:val="annotation text"/>
    <w:basedOn w:val="a"/>
    <w:pPr>
      <w:widowControl/>
      <w:spacing w:line="240" w:lineRule="auto"/>
    </w:pPr>
  </w:style>
  <w:style w:type="paragraph" w:styleId="a6">
    <w:name w:val="Body Text"/>
    <w:basedOn w:val="a"/>
    <w:pPr>
      <w:keepLines/>
      <w:spacing w:after="120"/>
      <w:ind w:left="720"/>
    </w:pPr>
  </w:style>
  <w:style w:type="paragraph" w:styleId="a7">
    <w:name w:val="Body Text Indent"/>
    <w:basedOn w:val="a"/>
    <w:pPr>
      <w:ind w:left="720"/>
    </w:pPr>
    <w:rPr>
      <w:i/>
      <w:color w:val="0000FF"/>
      <w:u w:val="single"/>
    </w:rPr>
  </w:style>
  <w:style w:type="paragraph" w:styleId="TOC5">
    <w:name w:val="toc 5"/>
    <w:basedOn w:val="a"/>
    <w:next w:val="a"/>
    <w:uiPriority w:val="2"/>
    <w:pPr>
      <w:ind w:left="800"/>
    </w:pPr>
  </w:style>
  <w:style w:type="paragraph" w:styleId="TOC3">
    <w:name w:val="toc 3"/>
    <w:basedOn w:val="a"/>
    <w:next w:val="a"/>
    <w:uiPriority w:val="2"/>
    <w:pPr>
      <w:tabs>
        <w:tab w:val="left" w:pos="1440"/>
        <w:tab w:val="right" w:pos="9360"/>
      </w:tabs>
      <w:ind w:left="864"/>
    </w:pPr>
  </w:style>
  <w:style w:type="paragraph" w:styleId="a8">
    <w:name w:val="Plain Text"/>
    <w:basedOn w:val="a"/>
    <w:pPr>
      <w:widowControl/>
      <w:spacing w:line="240" w:lineRule="auto"/>
    </w:pPr>
  </w:style>
  <w:style w:type="paragraph" w:styleId="TOC8">
    <w:name w:val="toc 8"/>
    <w:basedOn w:val="a"/>
    <w:next w:val="a"/>
    <w:uiPriority w:val="2"/>
    <w:pPr>
      <w:ind w:left="1400"/>
    </w:pPr>
  </w:style>
  <w:style w:type="paragraph" w:styleId="a9">
    <w:name w:val="Date"/>
    <w:basedOn w:val="a"/>
    <w:pPr>
      <w:widowControl/>
      <w:spacing w:line="240" w:lineRule="auto"/>
    </w:pPr>
  </w:style>
  <w:style w:type="paragraph" w:styleId="aa">
    <w:name w:val="footer"/>
    <w:basedOn w:val="a"/>
    <w:pPr>
      <w:tabs>
        <w:tab w:val="center" w:pos="4320"/>
        <w:tab w:val="right" w:pos="8640"/>
      </w:tabs>
    </w:pPr>
  </w:style>
  <w:style w:type="paragraph" w:styleId="ab">
    <w:name w:val="header"/>
    <w:basedOn w:val="a"/>
    <w:pPr>
      <w:tabs>
        <w:tab w:val="center" w:pos="4320"/>
        <w:tab w:val="right" w:pos="8640"/>
      </w:tabs>
    </w:pPr>
  </w:style>
  <w:style w:type="paragraph" w:styleId="TOC1">
    <w:name w:val="toc 1"/>
    <w:basedOn w:val="a"/>
    <w:next w:val="a"/>
    <w:uiPriority w:val="39"/>
    <w:pPr>
      <w:tabs>
        <w:tab w:val="right" w:pos="9360"/>
      </w:tabs>
      <w:spacing w:before="240" w:after="60"/>
      <w:ind w:right="720"/>
    </w:pPr>
  </w:style>
  <w:style w:type="paragraph" w:styleId="TOC4">
    <w:name w:val="toc 4"/>
    <w:basedOn w:val="a"/>
    <w:next w:val="a"/>
    <w:uiPriority w:val="2"/>
    <w:pPr>
      <w:ind w:left="600"/>
    </w:pPr>
  </w:style>
  <w:style w:type="paragraph" w:styleId="ac">
    <w:name w:val="Subtitle"/>
    <w:basedOn w:val="a"/>
    <w:pPr>
      <w:spacing w:after="60"/>
      <w:jc w:val="center"/>
    </w:pPr>
    <w:rPr>
      <w:i/>
      <w:sz w:val="36"/>
      <w:lang w:val="en-AU"/>
    </w:rPr>
  </w:style>
  <w:style w:type="paragraph" w:styleId="ad">
    <w:name w:val="footnote text"/>
    <w:basedOn w:val="a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styleId="TOC6">
    <w:name w:val="toc 6"/>
    <w:basedOn w:val="a"/>
    <w:next w:val="a"/>
    <w:uiPriority w:val="2"/>
    <w:pPr>
      <w:ind w:left="1000"/>
    </w:pPr>
  </w:style>
  <w:style w:type="paragraph" w:styleId="TOC2">
    <w:name w:val="toc 2"/>
    <w:basedOn w:val="a"/>
    <w:next w:val="a"/>
    <w:uiPriority w:val="39"/>
    <w:pPr>
      <w:tabs>
        <w:tab w:val="right" w:pos="9360"/>
      </w:tabs>
      <w:ind w:left="432" w:right="720"/>
    </w:pPr>
  </w:style>
  <w:style w:type="paragraph" w:styleId="TOC9">
    <w:name w:val="toc 9"/>
    <w:basedOn w:val="a"/>
    <w:next w:val="a"/>
    <w:uiPriority w:val="2"/>
    <w:pPr>
      <w:ind w:left="1600"/>
    </w:pPr>
  </w:style>
  <w:style w:type="paragraph" w:styleId="ae">
    <w:name w:val="Normal (Web)"/>
    <w:basedOn w:val="a"/>
    <w:pPr>
      <w:spacing w:beforeAutospacing="1" w:afterAutospacing="1"/>
    </w:pPr>
    <w:rPr>
      <w:sz w:val="24"/>
    </w:rPr>
  </w:style>
  <w:style w:type="paragraph" w:styleId="af">
    <w:name w:val="Title"/>
    <w:basedOn w:val="a"/>
    <w:next w:val="a"/>
    <w:pPr>
      <w:spacing w:line="240" w:lineRule="auto"/>
      <w:jc w:val="center"/>
    </w:pPr>
    <w:rPr>
      <w:b/>
      <w:sz w:val="36"/>
    </w:rPr>
  </w:style>
  <w:style w:type="character" w:styleId="af0">
    <w:name w:val="Strong"/>
    <w:basedOn w:val="a0"/>
    <w:qFormat/>
    <w:rPr>
      <w:b/>
    </w:rPr>
  </w:style>
  <w:style w:type="character" w:styleId="af1">
    <w:name w:val="page number"/>
    <w:basedOn w:val="a0"/>
  </w:style>
  <w:style w:type="character" w:styleId="af2">
    <w:name w:val="Hyperlink"/>
    <w:basedOn w:val="a0"/>
    <w:rPr>
      <w:color w:val="0000FF"/>
      <w:u w:val="single"/>
    </w:rPr>
  </w:style>
  <w:style w:type="character" w:styleId="af3">
    <w:name w:val="annotation reference"/>
    <w:basedOn w:val="a0"/>
    <w:rPr>
      <w:sz w:val="16"/>
    </w:rPr>
  </w:style>
  <w:style w:type="character" w:styleId="af4">
    <w:name w:val="footnote reference"/>
    <w:basedOn w:val="a0"/>
    <w:rPr>
      <w:sz w:val="20"/>
      <w:vertAlign w:val="superscript"/>
    </w:rPr>
  </w:style>
  <w:style w:type="paragraph" w:customStyle="1" w:styleId="Paragraph2">
    <w:name w:val="Paragraph2"/>
    <w:basedOn w:val="a"/>
    <w:uiPriority w:val="7"/>
    <w:pPr>
      <w:spacing w:before="80"/>
      <w:ind w:left="720"/>
      <w:jc w:val="both"/>
    </w:pPr>
    <w:rPr>
      <w:color w:val="000000"/>
      <w:lang w:val="en-AU"/>
    </w:rPr>
  </w:style>
  <w:style w:type="paragraph" w:customStyle="1" w:styleId="Bullet1">
    <w:name w:val="Bullet1"/>
    <w:basedOn w:val="a"/>
    <w:uiPriority w:val="6"/>
    <w:pPr>
      <w:ind w:left="720" w:hanging="432"/>
    </w:pPr>
  </w:style>
  <w:style w:type="paragraph" w:customStyle="1" w:styleId="Bullet2">
    <w:name w:val="Bullet2"/>
    <w:basedOn w:val="a"/>
    <w:uiPriority w:val="6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uiPriority w:val="6"/>
    <w:pPr>
      <w:keepLines/>
      <w:spacing w:after="120"/>
    </w:pPr>
  </w:style>
  <w:style w:type="paragraph" w:customStyle="1" w:styleId="MainTitle">
    <w:name w:val="Main Title"/>
    <w:basedOn w:val="a"/>
    <w:uiPriority w:val="6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uiPriority w:val="7"/>
    <w:pPr>
      <w:spacing w:before="80" w:line="240" w:lineRule="auto"/>
      <w:jc w:val="both"/>
    </w:pPr>
  </w:style>
  <w:style w:type="paragraph" w:customStyle="1" w:styleId="Paragraph3">
    <w:name w:val="Paragraph3"/>
    <w:basedOn w:val="a"/>
    <w:uiPriority w:val="7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uiPriority w:val="7"/>
    <w:pPr>
      <w:spacing w:before="80" w:line="240" w:lineRule="auto"/>
      <w:ind w:left="2250"/>
      <w:jc w:val="both"/>
    </w:pPr>
  </w:style>
  <w:style w:type="paragraph" w:customStyle="1" w:styleId="Body">
    <w:name w:val="Body"/>
    <w:basedOn w:val="a"/>
    <w:uiPriority w:val="6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uiPriority w:val="6"/>
    <w:pPr>
      <w:widowControl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a"/>
    <w:next w:val="a6"/>
    <w:uiPriority w:val="6"/>
    <w:pPr>
      <w:tabs>
        <w:tab w:val="left" w:pos="381"/>
      </w:tabs>
      <w:spacing w:after="120"/>
      <w:ind w:left="450"/>
    </w:pPr>
    <w:rPr>
      <w:i/>
      <w:color w:val="0000FF"/>
    </w:rPr>
  </w:style>
  <w:style w:type="paragraph" w:customStyle="1" w:styleId="10">
    <w:name w:val="副标题1"/>
    <w:basedOn w:val="af"/>
    <w:uiPriority w:val="6"/>
    <w:pPr>
      <w:widowControl/>
    </w:pPr>
    <w:rPr>
      <w:sz w:val="24"/>
    </w:rPr>
  </w:style>
  <w:style w:type="paragraph" w:customStyle="1" w:styleId="RevisionHist">
    <w:name w:val="RevisionHist"/>
    <w:basedOn w:val="a"/>
    <w:uiPriority w:val="7"/>
    <w:pPr>
      <w:widowControl/>
      <w:spacing w:line="240" w:lineRule="auto"/>
    </w:pPr>
  </w:style>
  <w:style w:type="paragraph" w:customStyle="1" w:styleId="Hierarchy">
    <w:name w:val="Hierarchy"/>
    <w:basedOn w:val="a"/>
    <w:uiPriority w:val="6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</w:style>
  <w:style w:type="paragraph" w:customStyle="1" w:styleId="11">
    <w:name w:val="正文文本1"/>
    <w:uiPriority w:val="6"/>
    <w:pPr>
      <w:keepLines/>
      <w:spacing w:after="120" w:line="220" w:lineRule="atLeast"/>
    </w:pPr>
    <w:rPr>
      <w:rFonts w:ascii="宋体"/>
      <w:lang w:val="en-GB"/>
    </w:rPr>
  </w:style>
  <w:style w:type="paragraph" w:customStyle="1" w:styleId="Project">
    <w:name w:val="Project"/>
    <w:basedOn w:val="a"/>
    <w:uiPriority w:val="6"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a"/>
    <w:uiPriority w:val="6"/>
    <w:pPr>
      <w:widowControl/>
      <w:spacing w:line="240" w:lineRule="auto"/>
      <w:jc w:val="right"/>
    </w:pPr>
    <w:rPr>
      <w:b/>
      <w:sz w:val="36"/>
    </w:rPr>
  </w:style>
  <w:style w:type="character" w:customStyle="1" w:styleId="tw4winMark">
    <w:name w:val="tw4winMark"/>
    <w:uiPriority w:val="3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uiPriority w:val="3"/>
    <w:rPr>
      <w:rFonts w:ascii="Courier New" w:hAnsi="Courier New"/>
      <w:color w:val="00FF00"/>
      <w:sz w:val="40"/>
    </w:rPr>
  </w:style>
  <w:style w:type="character" w:customStyle="1" w:styleId="tw4winTerm">
    <w:name w:val="tw4winTerm"/>
    <w:uiPriority w:val="3"/>
    <w:rPr>
      <w:color w:val="0000FF"/>
    </w:rPr>
  </w:style>
  <w:style w:type="character" w:customStyle="1" w:styleId="tw4winPopup">
    <w:name w:val="tw4winPopup"/>
    <w:uiPriority w:val="3"/>
    <w:rPr>
      <w:rFonts w:ascii="Courier New" w:hAnsi="Courier New"/>
      <w:color w:val="008000"/>
    </w:rPr>
  </w:style>
  <w:style w:type="character" w:customStyle="1" w:styleId="tw4winJump">
    <w:name w:val="tw4winJump"/>
    <w:uiPriority w:val="3"/>
    <w:rPr>
      <w:rFonts w:ascii="Courier New" w:hAnsi="Courier New"/>
      <w:color w:val="008080"/>
    </w:rPr>
  </w:style>
  <w:style w:type="character" w:customStyle="1" w:styleId="tw4winExternal">
    <w:name w:val="tw4winExternal"/>
    <w:uiPriority w:val="3"/>
    <w:rPr>
      <w:rFonts w:ascii="Courier New" w:hAnsi="Courier New"/>
      <w:color w:val="808080"/>
    </w:rPr>
  </w:style>
  <w:style w:type="character" w:customStyle="1" w:styleId="tw4winInternal">
    <w:name w:val="tw4winInternal"/>
    <w:uiPriority w:val="3"/>
    <w:rPr>
      <w:rFonts w:ascii="Courier New" w:hAnsi="Courier New"/>
      <w:color w:val="FF0000"/>
    </w:rPr>
  </w:style>
  <w:style w:type="paragraph" w:styleId="af5">
    <w:name w:val="List Paragraph"/>
    <w:basedOn w:val="a"/>
    <w:uiPriority w:val="99"/>
    <w:unhideWhenUsed/>
    <w:rsid w:val="00483A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&#26700;&#38754;\&#36719;&#20214;&#27979;&#35797;&#24320;&#21457;RUP\RUP&#25991;&#26723;&#27169;&#26495;\wordtmpl\rup_wd_tmpl\RUP%20&#27169;&#26495;\test\rup_tstpln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rup_tstpln.dot</Template>
  <TotalTime>3562</TotalTime>
  <Pages>27</Pages>
  <Words>409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测试计划</dc:title>
  <dc:subject>&lt;项目名称&gt;</dc:subject>
  <dc:creator>鳖完啦</dc:creator>
  <cp:lastModifiedBy>C WM</cp:lastModifiedBy>
  <cp:revision>129</cp:revision>
  <dcterms:created xsi:type="dcterms:W3CDTF">2024-09-11T07:53:00Z</dcterms:created>
  <dcterms:modified xsi:type="dcterms:W3CDTF">2024-10-12T14:01:00Z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D1C080D922D54D7B976A3C65F3D20D61_11</vt:lpwstr>
  </property>
  <property fmtid="{D5CDD505-2E9C-101B-9397-08002B2CF9AE}" pid="3" name="KSOProductBuildVer">
    <vt:lpwstr>2052-12.1.0.15358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2024-09-25T08:04:29Z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abd5f24f-c9dd-407a-a62f-2df6f1a2e1b8</vt:lpwstr>
  </property>
  <property fmtid="{D5CDD505-2E9C-101B-9397-08002B2CF9AE}" pid="9" name="MSIP_Label_defa4170-0d19-0005-0004-bc88714345d2_ActionId">
    <vt:lpwstr>8e204bf9-b72c-442f-8ad1-5bcb901f5669</vt:lpwstr>
  </property>
  <property fmtid="{D5CDD505-2E9C-101B-9397-08002B2CF9AE}" pid="10" name="MSIP_Label_defa4170-0d19-0005-0004-bc88714345d2_ContentBits">
    <vt:lpwstr>0</vt:lpwstr>
  </property>
</Properties>
</file>